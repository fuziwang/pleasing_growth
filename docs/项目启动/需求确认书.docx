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FD4" w:rsidRDefault="008A2FD4">
      <w:pPr>
        <w:rPr>
          <w:sz w:val="36"/>
        </w:rPr>
      </w:pPr>
    </w:p>
    <w:p w:rsidR="008A2FD4" w:rsidRDefault="008A2FD4">
      <w:pPr>
        <w:rPr>
          <w:sz w:val="36"/>
        </w:rPr>
      </w:pPr>
    </w:p>
    <w:p w:rsidR="008A2FD4" w:rsidRDefault="008A2FD4">
      <w:pPr>
        <w:rPr>
          <w:sz w:val="36"/>
        </w:rPr>
      </w:pPr>
    </w:p>
    <w:p w:rsidR="008A2FD4" w:rsidRDefault="008A2FD4">
      <w:pPr>
        <w:rPr>
          <w:sz w:val="36"/>
        </w:rPr>
      </w:pPr>
    </w:p>
    <w:p w:rsidR="008A2FD4" w:rsidRPr="00A4560C" w:rsidRDefault="00A4560C">
      <w:pPr>
        <w:ind w:firstLine="420"/>
        <w:jc w:val="center"/>
        <w:rPr>
          <w:sz w:val="36"/>
        </w:rPr>
      </w:pPr>
      <w:proofErr w:type="gramStart"/>
      <w:r w:rsidRPr="00A4560C">
        <w:rPr>
          <w:rFonts w:hint="eastAsia"/>
          <w:sz w:val="36"/>
        </w:rPr>
        <w:t>悦</w:t>
      </w:r>
      <w:proofErr w:type="gramEnd"/>
      <w:r w:rsidRPr="00A4560C">
        <w:rPr>
          <w:rFonts w:hint="eastAsia"/>
          <w:sz w:val="36"/>
        </w:rPr>
        <w:t>成长</w:t>
      </w:r>
    </w:p>
    <w:p w:rsidR="008A2FD4" w:rsidRDefault="009C0B02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需求确认书</w:t>
      </w:r>
    </w:p>
    <w:p w:rsidR="008A2FD4" w:rsidRDefault="008A2FD4">
      <w:pPr>
        <w:ind w:firstLine="420"/>
        <w:jc w:val="center"/>
      </w:pPr>
    </w:p>
    <w:p w:rsidR="008A2FD4" w:rsidRDefault="009C0B02">
      <w:pPr>
        <w:ind w:firstLine="420"/>
        <w:jc w:val="center"/>
        <w:rPr>
          <w:sz w:val="24"/>
        </w:rPr>
      </w:pPr>
      <w:r>
        <w:rPr>
          <w:rFonts w:hint="eastAsia"/>
          <w:sz w:val="24"/>
        </w:rPr>
        <w:t>Ver</w:t>
      </w:r>
      <w:proofErr w:type="gramStart"/>
      <w:r>
        <w:rPr>
          <w:rFonts w:hint="eastAsia"/>
          <w:sz w:val="24"/>
        </w:rPr>
        <w:t>:</w:t>
      </w:r>
      <w:r w:rsidR="007B6213">
        <w:rPr>
          <w:sz w:val="24"/>
        </w:rPr>
        <w:t>1.0</w:t>
      </w:r>
      <w:proofErr w:type="gramEnd"/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>
      <w:pPr>
        <w:ind w:firstLine="420"/>
      </w:pPr>
    </w:p>
    <w:p w:rsidR="008A2FD4" w:rsidRDefault="008A2FD4"/>
    <w:p w:rsidR="008A2FD4" w:rsidRDefault="009C0B02">
      <w:pPr>
        <w:ind w:left="5040" w:right="840" w:firstLine="420"/>
      </w:pPr>
      <w:r>
        <w:rPr>
          <w:rFonts w:hint="eastAsia"/>
        </w:rPr>
        <w:t>客户方签字：</w:t>
      </w:r>
    </w:p>
    <w:p w:rsidR="008A2FD4" w:rsidRDefault="008A2FD4">
      <w:pPr>
        <w:ind w:firstLine="420"/>
        <w:jc w:val="right"/>
      </w:pPr>
    </w:p>
    <w:p w:rsidR="008A2FD4" w:rsidRDefault="009C0B02"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 w:rsidR="008A2FD4" w:rsidRDefault="008A2FD4">
      <w:pPr>
        <w:ind w:firstLine="420"/>
      </w:pPr>
    </w:p>
    <w:p w:rsidR="008A2FD4" w:rsidRDefault="009C0B02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/>
      <w:sdtContent>
        <w:p w:rsidR="008A2FD4" w:rsidRDefault="009C0B02">
          <w:pPr>
            <w:pStyle w:val="TOC1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EF61E9" w:rsidRDefault="009C0B02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558616" w:history="1">
            <w:r w:rsidR="00EF61E9" w:rsidRPr="001F7298">
              <w:rPr>
                <w:rStyle w:val="a6"/>
                <w:noProof/>
              </w:rPr>
              <w:t>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概述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_Toc530558616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17" w:history="1">
            <w:r w:rsidR="00EF61E9" w:rsidRPr="001F7298">
              <w:rPr>
                <w:rStyle w:val="a6"/>
                <w:noProof/>
              </w:rPr>
              <w:t>1.1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编写目的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_Toc530558617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18" w:history="1">
            <w:r w:rsidR="00EF61E9" w:rsidRPr="001F7298">
              <w:rPr>
                <w:rStyle w:val="a6"/>
                <w:noProof/>
              </w:rPr>
              <w:t>1.2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项目背景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_Toc530558618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19" w:history="1">
            <w:r w:rsidR="00EF61E9" w:rsidRPr="001F7298">
              <w:rPr>
                <w:rStyle w:val="a6"/>
                <w:noProof/>
              </w:rPr>
              <w:t>1.3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文档团队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_Toc530558619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0" w:history="1">
            <w:r w:rsidR="00EF61E9" w:rsidRPr="001F7298">
              <w:rPr>
                <w:rStyle w:val="a6"/>
                <w:noProof/>
              </w:rPr>
              <w:t>1.4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项目管理团队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1" w:history="1">
            <w:r w:rsidR="00EF61E9" w:rsidRPr="001F7298">
              <w:rPr>
                <w:rStyle w:val="a6"/>
                <w:noProof/>
              </w:rPr>
              <w:t>1.5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项目假设与约束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22" w:history="1">
            <w:r w:rsidR="00EF61E9" w:rsidRPr="001F7298">
              <w:rPr>
                <w:rStyle w:val="a6"/>
                <w:noProof/>
              </w:rPr>
              <w:t>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项目前景与范围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3" w:history="1">
            <w:r w:rsidR="00EF61E9" w:rsidRPr="001F7298">
              <w:rPr>
                <w:rStyle w:val="a6"/>
                <w:noProof/>
              </w:rPr>
              <w:t>2.1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项目前景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_Toc530558623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4" w:history="1">
            <w:r w:rsidR="00EF61E9" w:rsidRPr="001F7298">
              <w:rPr>
                <w:rStyle w:val="a6"/>
                <w:noProof/>
              </w:rPr>
              <w:t>2.2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项目范围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_Toc530558624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25" w:history="1">
            <w:r w:rsidR="00EF61E9" w:rsidRPr="001F7298">
              <w:rPr>
                <w:rStyle w:val="a6"/>
                <w:noProof/>
              </w:rPr>
              <w:t>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需求概述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_Toc530558625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6" w:history="1">
            <w:r w:rsidR="00EF61E9" w:rsidRPr="001F7298">
              <w:rPr>
                <w:rStyle w:val="a6"/>
                <w:noProof/>
              </w:rPr>
              <w:t>3.1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角色</w:t>
            </w:r>
            <w:r w:rsidR="00EF61E9" w:rsidRPr="001F7298">
              <w:rPr>
                <w:rStyle w:val="a6"/>
                <w:noProof/>
              </w:rPr>
              <w:t>(</w:t>
            </w:r>
            <w:r w:rsidR="00EF61E9" w:rsidRPr="001F7298">
              <w:rPr>
                <w:rStyle w:val="a6"/>
                <w:noProof/>
              </w:rPr>
              <w:t>用户</w:t>
            </w:r>
            <w:r w:rsidR="00EF61E9" w:rsidRPr="001F7298">
              <w:rPr>
                <w:rStyle w:val="a6"/>
                <w:noProof/>
              </w:rPr>
              <w:t>)</w:t>
            </w:r>
            <w:r w:rsidR="00EF61E9" w:rsidRPr="001F7298">
              <w:rPr>
                <w:rStyle w:val="a6"/>
                <w:noProof/>
              </w:rPr>
              <w:t>分析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7" w:history="1">
            <w:r w:rsidR="00EF61E9" w:rsidRPr="001F7298">
              <w:rPr>
                <w:rStyle w:val="a6"/>
                <w:noProof/>
              </w:rPr>
              <w:t>3.2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产品特性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8" w:history="1">
            <w:r w:rsidR="00EF61E9" w:rsidRPr="001F7298">
              <w:rPr>
                <w:rStyle w:val="a6"/>
                <w:noProof/>
              </w:rPr>
              <w:t>3.3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功能列表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29" w:history="1">
            <w:r w:rsidR="00EF61E9" w:rsidRPr="001F7298">
              <w:rPr>
                <w:rStyle w:val="a6"/>
                <w:noProof/>
              </w:rPr>
              <w:t>3.4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权限列表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_Toc530558629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30" w:history="1">
            <w:r w:rsidR="00EF61E9" w:rsidRPr="001F7298">
              <w:rPr>
                <w:rStyle w:val="a6"/>
                <w:noProof/>
              </w:rPr>
              <w:t>4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功能性需求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0558631" w:history="1">
            <w:r w:rsidR="00EF61E9" w:rsidRPr="001F7298">
              <w:rPr>
                <w:rStyle w:val="a6"/>
                <w:noProof/>
              </w:rPr>
              <w:t>4.1</w:t>
            </w:r>
            <w:r w:rsidR="00EF61E9" w:rsidRPr="001F7298">
              <w:rPr>
                <w:rStyle w:val="a6"/>
                <w:noProof/>
              </w:rPr>
              <w:t>进入登录界面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32" w:history="1">
            <w:r w:rsidR="00EF61E9" w:rsidRPr="00571E0F">
              <w:rPr>
                <w:rStyle w:val="a6"/>
                <w:noProof/>
              </w:rPr>
              <w:t>4.1.1</w:t>
            </w:r>
            <w:r w:rsidR="00EF61E9" w:rsidRPr="00571E0F">
              <w:rPr>
                <w:rStyle w:val="a6"/>
                <w:noProof/>
              </w:rPr>
              <w:t>进入界面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33" w:history="1">
            <w:r w:rsidR="00EF61E9" w:rsidRPr="00571E0F">
              <w:rPr>
                <w:rStyle w:val="a6"/>
                <w:noProof/>
              </w:rPr>
              <w:t>4.1.2</w:t>
            </w:r>
            <w:r w:rsidR="00EF61E9" w:rsidRPr="00571E0F">
              <w:rPr>
                <w:rStyle w:val="a6"/>
                <w:noProof/>
              </w:rPr>
              <w:t>注册界面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_Toc530558633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8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34" w:history="1">
            <w:r w:rsidR="00EF61E9" w:rsidRPr="00571E0F">
              <w:rPr>
                <w:rStyle w:val="a6"/>
                <w:noProof/>
              </w:rPr>
              <w:t>4.1.3</w:t>
            </w:r>
            <w:r w:rsidR="00EF61E9" w:rsidRPr="00571E0F">
              <w:rPr>
                <w:rStyle w:val="a6"/>
                <w:noProof/>
              </w:rPr>
              <w:t>找回密码</w:t>
            </w:r>
            <w:r w:rsidR="00EF61E9" w:rsidRPr="00571E0F">
              <w:rPr>
                <w:rStyle w:val="a6"/>
                <w:noProof/>
              </w:rPr>
              <w:t>_01</w:t>
            </w:r>
            <w:r w:rsidR="00EF61E9" w:rsidRPr="00571E0F">
              <w:rPr>
                <w:rStyle w:val="a6"/>
                <w:noProof/>
              </w:rPr>
              <w:t>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_Toc530558634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10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35" w:history="1">
            <w:r w:rsidR="00EF61E9" w:rsidRPr="00571E0F">
              <w:rPr>
                <w:rStyle w:val="a6"/>
                <w:noProof/>
              </w:rPr>
              <w:t>4.1.4</w:t>
            </w:r>
            <w:r w:rsidR="00EF61E9" w:rsidRPr="00571E0F">
              <w:rPr>
                <w:rStyle w:val="a6"/>
                <w:noProof/>
              </w:rPr>
              <w:t>找回密码</w:t>
            </w:r>
            <w:r w:rsidR="00EF61E9" w:rsidRPr="00571E0F">
              <w:rPr>
                <w:rStyle w:val="a6"/>
                <w:noProof/>
              </w:rPr>
              <w:t>_02</w:t>
            </w:r>
            <w:r w:rsidR="00EF61E9" w:rsidRPr="00571E0F">
              <w:rPr>
                <w:rStyle w:val="a6"/>
                <w:noProof/>
              </w:rPr>
              <w:t>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_Toc530558635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11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36" w:history="1">
            <w:r w:rsidR="00EF61E9" w:rsidRPr="00571E0F">
              <w:rPr>
                <w:rStyle w:val="a6"/>
                <w:noProof/>
              </w:rPr>
              <w:t>4.1.5</w:t>
            </w:r>
            <w:r w:rsidR="00EF61E9" w:rsidRPr="00571E0F">
              <w:rPr>
                <w:rStyle w:val="a6"/>
                <w:noProof/>
              </w:rPr>
              <w:t>修改密码页面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12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0558637" w:history="1">
            <w:r w:rsidR="00EF61E9" w:rsidRPr="001F7298">
              <w:rPr>
                <w:rStyle w:val="a6"/>
                <w:noProof/>
              </w:rPr>
              <w:t>4.2</w:t>
            </w:r>
            <w:r w:rsidR="00EF61E9" w:rsidRPr="001F7298">
              <w:rPr>
                <w:rStyle w:val="a6"/>
                <w:noProof/>
              </w:rPr>
              <w:t>用户信息填入及选择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38" w:history="1">
            <w:r w:rsidR="00EF61E9" w:rsidRPr="001F7298">
              <w:rPr>
                <w:rStyle w:val="a6"/>
                <w:noProof/>
              </w:rPr>
              <w:t>4.2.1</w:t>
            </w:r>
            <w:r w:rsidR="00EF61E9" w:rsidRPr="001F7298">
              <w:rPr>
                <w:rStyle w:val="a6"/>
                <w:noProof/>
              </w:rPr>
              <w:t>上传头像界面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14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39" w:history="1">
            <w:r w:rsidR="00EF61E9" w:rsidRPr="001F7298">
              <w:rPr>
                <w:rStyle w:val="a6"/>
                <w:noProof/>
              </w:rPr>
              <w:t>4.2.2</w:t>
            </w:r>
            <w:r w:rsidR="00EF61E9" w:rsidRPr="001F7298">
              <w:rPr>
                <w:rStyle w:val="a6"/>
                <w:noProof/>
              </w:rPr>
              <w:t>用户信息填写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_Toc530558639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40" w:history="1">
            <w:r w:rsidR="00EF61E9" w:rsidRPr="001F7298">
              <w:rPr>
                <w:rStyle w:val="a6"/>
                <w:noProof/>
              </w:rPr>
              <w:t>4.2.3</w:t>
            </w:r>
            <w:r w:rsidR="00EF61E9" w:rsidRPr="001F7298">
              <w:rPr>
                <w:rStyle w:val="a6"/>
                <w:noProof/>
              </w:rPr>
              <w:t>用户兴趣选择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0558641" w:history="1">
            <w:r w:rsidR="00EF61E9" w:rsidRPr="001F7298">
              <w:rPr>
                <w:rStyle w:val="a6"/>
                <w:noProof/>
              </w:rPr>
              <w:t>4.3</w:t>
            </w:r>
            <w:r w:rsidR="00EF61E9" w:rsidRPr="001F7298">
              <w:rPr>
                <w:rStyle w:val="a6"/>
                <w:noProof/>
              </w:rPr>
              <w:t>首页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0558642" w:history="1">
            <w:r w:rsidR="00EF61E9" w:rsidRPr="001F7298">
              <w:rPr>
                <w:rStyle w:val="a6"/>
                <w:noProof/>
              </w:rPr>
              <w:t>4.3.1</w:t>
            </w:r>
            <w:r w:rsidR="00EF61E9" w:rsidRPr="001F7298">
              <w:rPr>
                <w:rStyle w:val="a6"/>
                <w:noProof/>
              </w:rPr>
              <w:t>推荐内容页面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18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0558643" w:history="1">
            <w:r w:rsidR="00EF61E9" w:rsidRPr="001F7298">
              <w:rPr>
                <w:rStyle w:val="a6"/>
                <w:noProof/>
              </w:rPr>
              <w:t>4.4</w:t>
            </w:r>
            <w:r w:rsidR="00EF61E9" w:rsidRPr="001F7298">
              <w:rPr>
                <w:rStyle w:val="a6"/>
                <w:noProof/>
              </w:rPr>
              <w:t>社区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_Toc530558643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19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0558644" w:history="1">
            <w:r w:rsidR="00EF61E9" w:rsidRPr="001F7298">
              <w:rPr>
                <w:rStyle w:val="a6"/>
                <w:noProof/>
              </w:rPr>
              <w:t>4.5</w:t>
            </w:r>
            <w:r w:rsidR="00EF61E9" w:rsidRPr="001F7298">
              <w:rPr>
                <w:rStyle w:val="a6"/>
                <w:noProof/>
              </w:rPr>
              <w:t>我的页面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_Toc530558644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20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0558645" w:history="1">
            <w:r w:rsidR="00EF61E9" w:rsidRPr="001F7298">
              <w:rPr>
                <w:rStyle w:val="a6"/>
                <w:noProof/>
              </w:rPr>
              <w:t>4.5</w:t>
            </w:r>
            <w:r w:rsidR="00EF61E9" w:rsidRPr="001F7298">
              <w:rPr>
                <w:rStyle w:val="a6"/>
                <w:noProof/>
              </w:rPr>
              <w:t>个人主页模块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_Toc530558645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22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0558646" w:history="1">
            <w:r w:rsidR="00EF61E9" w:rsidRPr="001F7298">
              <w:rPr>
                <w:rStyle w:val="a6"/>
                <w:noProof/>
              </w:rPr>
              <w:t xml:space="preserve">4.6+ </w:t>
            </w:r>
            <w:r w:rsidR="00EF61E9" w:rsidRPr="001F7298">
              <w:rPr>
                <w:rStyle w:val="a6"/>
                <w:noProof/>
              </w:rPr>
              <w:t>页面模块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23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47" w:history="1">
            <w:r w:rsidR="00EF61E9" w:rsidRPr="001F7298">
              <w:rPr>
                <w:rStyle w:val="a6"/>
                <w:noProof/>
              </w:rPr>
              <w:t>5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非功能性需求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48" w:history="1">
            <w:r w:rsidR="00EF61E9" w:rsidRPr="001F7298">
              <w:rPr>
                <w:rStyle w:val="a6"/>
                <w:noProof/>
              </w:rPr>
              <w:t>5.1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指标参数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49" w:history="1">
            <w:r w:rsidR="00EF61E9" w:rsidRPr="001F7298">
              <w:rPr>
                <w:rStyle w:val="a6"/>
                <w:noProof/>
              </w:rPr>
              <w:t>5.1.1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性能参数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_Toc530558649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0" w:history="1">
            <w:r w:rsidR="00EF61E9" w:rsidRPr="001F7298">
              <w:rPr>
                <w:rStyle w:val="a6"/>
                <w:noProof/>
              </w:rPr>
              <w:t>5.1.2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并发用户数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1" w:history="1">
            <w:r w:rsidR="00EF61E9" w:rsidRPr="001F7298">
              <w:rPr>
                <w:rStyle w:val="a6"/>
                <w:noProof/>
              </w:rPr>
              <w:t>5.1.3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数据容量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25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2" w:history="1">
            <w:r w:rsidR="00EF61E9" w:rsidRPr="001F7298">
              <w:rPr>
                <w:rStyle w:val="a6"/>
                <w:noProof/>
              </w:rPr>
              <w:t>5.2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硬件服务器及网络需求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3" w:history="1">
            <w:r w:rsidR="00EF61E9" w:rsidRPr="001F7298">
              <w:rPr>
                <w:rStyle w:val="a6"/>
                <w:noProof/>
              </w:rPr>
              <w:t>5.2.1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网络拓扑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_Toc530558653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4" w:history="1">
            <w:r w:rsidR="00EF61E9" w:rsidRPr="001F7298">
              <w:rPr>
                <w:rStyle w:val="a6"/>
                <w:noProof/>
              </w:rPr>
              <w:t>5.2.2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软硬件环境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_Toc530558654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558655" w:history="1">
            <w:r w:rsidR="00EF61E9" w:rsidRPr="001F7298">
              <w:rPr>
                <w:rStyle w:val="a6"/>
                <w:noProof/>
              </w:rPr>
              <w:t>5.2.3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网络需求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_Toc530558655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6" w:history="1">
            <w:r w:rsidR="00EF61E9" w:rsidRPr="001F7298">
              <w:rPr>
                <w:rStyle w:val="a6"/>
                <w:noProof/>
                <w:lang w:eastAsia="en-US"/>
              </w:rPr>
              <w:t>5.3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扩展性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_Toc530558656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26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7" w:history="1">
            <w:r w:rsidR="00EF61E9" w:rsidRPr="001F7298">
              <w:rPr>
                <w:rStyle w:val="a6"/>
                <w:noProof/>
                <w:lang w:eastAsia="en-US"/>
              </w:rPr>
              <w:t>5.4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安全性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_Toc530558657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8" w:history="1">
            <w:r w:rsidR="00EF61E9" w:rsidRPr="001F7298">
              <w:rPr>
                <w:rStyle w:val="a6"/>
                <w:noProof/>
              </w:rPr>
              <w:t>5.5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可维护性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_Toc530558658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59" w:history="1">
            <w:r w:rsidR="00EF61E9" w:rsidRPr="001F7298">
              <w:rPr>
                <w:rStyle w:val="a6"/>
                <w:noProof/>
                <w:lang w:eastAsia="en-US"/>
              </w:rPr>
              <w:t>5.6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可用性</w:t>
            </w:r>
            <w:r w:rsidR="00EF61E9" w:rsidRPr="001F7298">
              <w:rPr>
                <w:rStyle w:val="a6"/>
                <w:noProof/>
              </w:rPr>
              <w:t>/</w:t>
            </w:r>
            <w:r w:rsidR="00EF61E9" w:rsidRPr="001F7298">
              <w:rPr>
                <w:rStyle w:val="a6"/>
                <w:noProof/>
              </w:rPr>
              <w:t>可靠性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_Toc530558659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60" w:history="1">
            <w:r w:rsidR="00EF61E9" w:rsidRPr="001F7298">
              <w:rPr>
                <w:rStyle w:val="a6"/>
                <w:noProof/>
                <w:lang w:eastAsia="en-US"/>
              </w:rPr>
              <w:t>5.7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运营培训需求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_Toc530558660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558661" w:history="1">
            <w:r w:rsidR="00EF61E9" w:rsidRPr="001F7298">
              <w:rPr>
                <w:rStyle w:val="a6"/>
                <w:noProof/>
              </w:rPr>
              <w:t>6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附录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_Toc530558661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EF61E9" w:rsidRDefault="00C51E3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558662" w:history="1">
            <w:r w:rsidR="00EF61E9" w:rsidRPr="001F7298">
              <w:rPr>
                <w:rStyle w:val="a6"/>
                <w:noProof/>
              </w:rPr>
              <w:t>6.1</w:t>
            </w:r>
            <w:r w:rsidR="00EF61E9">
              <w:rPr>
                <w:noProof/>
              </w:rPr>
              <w:tab/>
            </w:r>
            <w:r w:rsidR="00EF61E9" w:rsidRPr="001F7298">
              <w:rPr>
                <w:rStyle w:val="a6"/>
                <w:noProof/>
              </w:rPr>
              <w:t>修改记录</w:t>
            </w:r>
            <w:r w:rsidR="00EF61E9">
              <w:rPr>
                <w:noProof/>
                <w:webHidden/>
              </w:rPr>
              <w:tab/>
            </w:r>
            <w:r w:rsidR="00EF61E9">
              <w:rPr>
                <w:noProof/>
                <w:webHidden/>
              </w:rPr>
              <w:fldChar w:fldCharType="begin"/>
            </w:r>
            <w:r w:rsidR="00EF61E9">
              <w:rPr>
                <w:noProof/>
                <w:webHidden/>
              </w:rPr>
              <w:instrText xml:space="preserve"> PAGEREF _Toc530558662 \h </w:instrText>
            </w:r>
            <w:r w:rsidR="00EF61E9">
              <w:rPr>
                <w:noProof/>
                <w:webHidden/>
              </w:rPr>
            </w:r>
            <w:r w:rsidR="00EF61E9">
              <w:rPr>
                <w:noProof/>
                <w:webHidden/>
              </w:rPr>
              <w:fldChar w:fldCharType="separate"/>
            </w:r>
            <w:r w:rsidR="00EF61E9">
              <w:rPr>
                <w:noProof/>
                <w:webHidden/>
              </w:rPr>
              <w:t>27</w:t>
            </w:r>
            <w:r w:rsidR="00EF61E9">
              <w:rPr>
                <w:noProof/>
                <w:webHidden/>
              </w:rPr>
              <w:fldChar w:fldCharType="end"/>
            </w:r>
          </w:hyperlink>
        </w:p>
        <w:p w:rsidR="008A2FD4" w:rsidRDefault="009C0B02">
          <w:r>
            <w:rPr>
              <w:b/>
              <w:bCs/>
              <w:lang w:val="zh-CN"/>
            </w:rPr>
            <w:fldChar w:fldCharType="end"/>
          </w:r>
        </w:p>
      </w:sdtContent>
    </w:sdt>
    <w:p w:rsidR="008A2FD4" w:rsidRDefault="008A2FD4"/>
    <w:p w:rsidR="008A2FD4" w:rsidRDefault="009C0B02">
      <w:bookmarkStart w:id="0" w:name="_Toc290468050"/>
      <w:r>
        <w:rPr>
          <w:b/>
          <w:bCs/>
        </w:rPr>
        <w:br w:type="page"/>
      </w:r>
    </w:p>
    <w:p w:rsidR="008A2FD4" w:rsidRDefault="009C0B02">
      <w:pPr>
        <w:pStyle w:val="1"/>
      </w:pPr>
      <w:bookmarkStart w:id="1" w:name="_Toc530558616"/>
      <w:r>
        <w:rPr>
          <w:rFonts w:hint="eastAsia"/>
        </w:rPr>
        <w:lastRenderedPageBreak/>
        <w:t>概述</w:t>
      </w:r>
      <w:bookmarkEnd w:id="0"/>
      <w:bookmarkEnd w:id="1"/>
    </w:p>
    <w:p w:rsidR="008A2FD4" w:rsidRDefault="009C0B02">
      <w:pPr>
        <w:pStyle w:val="2"/>
      </w:pPr>
      <w:bookmarkStart w:id="2" w:name="_Toc290468051"/>
      <w:bookmarkStart w:id="3" w:name="_Toc530558617"/>
      <w:r>
        <w:rPr>
          <w:rFonts w:hint="eastAsia"/>
        </w:rPr>
        <w:t>编写目的</w:t>
      </w:r>
      <w:bookmarkEnd w:id="2"/>
      <w:bookmarkEnd w:id="3"/>
    </w:p>
    <w:p w:rsidR="006D7231" w:rsidRPr="0005159E" w:rsidRDefault="006D7231" w:rsidP="00DD611C">
      <w:r>
        <w:tab/>
      </w:r>
      <w:r w:rsidR="00436A87" w:rsidRPr="0005159E">
        <w:rPr>
          <w:rFonts w:hint="eastAsia"/>
        </w:rPr>
        <w:t>本文档包含软件学院</w:t>
      </w:r>
      <w:proofErr w:type="gramStart"/>
      <w:r w:rsidR="00436A87" w:rsidRPr="0005159E">
        <w:rPr>
          <w:rFonts w:hint="eastAsia"/>
        </w:rPr>
        <w:t>彩笔队悦成长</w:t>
      </w:r>
      <w:proofErr w:type="gramEnd"/>
      <w:r w:rsidR="00436A87" w:rsidRPr="0005159E">
        <w:rPr>
          <w:rFonts w:hint="eastAsia"/>
        </w:rPr>
        <w:t>APP</w:t>
      </w:r>
      <w:r w:rsidR="00436A87" w:rsidRPr="0005159E">
        <w:rPr>
          <w:rFonts w:hint="eastAsia"/>
        </w:rPr>
        <w:t>（</w:t>
      </w:r>
      <w:proofErr w:type="gramStart"/>
      <w:r w:rsidR="00436A87" w:rsidRPr="0005159E">
        <w:rPr>
          <w:rFonts w:hint="eastAsia"/>
        </w:rPr>
        <w:t>以后简称</w:t>
      </w:r>
      <w:proofErr w:type="gramEnd"/>
      <w:r w:rsidR="00436A87" w:rsidRPr="0005159E">
        <w:rPr>
          <w:rFonts w:hint="eastAsia"/>
        </w:rPr>
        <w:t>项目）的功能性需求以及非功能性需求方面的内容。由软件学院彩笔队研发小组根据项目需求分析共同整理完成</w:t>
      </w:r>
      <w:r w:rsidRPr="0005159E">
        <w:rPr>
          <w:rFonts w:hint="eastAsia"/>
        </w:rPr>
        <w:t>。</w:t>
      </w:r>
    </w:p>
    <w:p w:rsidR="008A2FD4" w:rsidRPr="0005159E" w:rsidRDefault="006D7231" w:rsidP="00DD611C">
      <w:r w:rsidRPr="0005159E">
        <w:tab/>
      </w:r>
      <w:r w:rsidRPr="0005159E">
        <w:rPr>
          <w:rFonts w:hint="eastAsia"/>
        </w:rPr>
        <w:t>本文档中所有出现的项目原型部分，仅作为功能、流程等之辅助说明用途，不作为最终界面验收依据。</w:t>
      </w:r>
    </w:p>
    <w:p w:rsidR="008A2FD4" w:rsidRDefault="009C0B02">
      <w:pPr>
        <w:pStyle w:val="2"/>
      </w:pPr>
      <w:bookmarkStart w:id="4" w:name="_Toc290468052"/>
      <w:bookmarkStart w:id="5" w:name="_Toc530558618"/>
      <w:r>
        <w:rPr>
          <w:rFonts w:hint="eastAsia"/>
        </w:rPr>
        <w:t>项目背景</w:t>
      </w:r>
      <w:bookmarkEnd w:id="4"/>
      <w:bookmarkEnd w:id="5"/>
    </w:p>
    <w:p w:rsidR="00AF430E" w:rsidRPr="0005159E" w:rsidRDefault="00AF430E" w:rsidP="00DD611C">
      <w:r w:rsidRPr="0005159E">
        <w:rPr>
          <w:rFonts w:hint="eastAsia"/>
        </w:rPr>
        <w:t>项目名称：</w:t>
      </w:r>
      <w:proofErr w:type="gramStart"/>
      <w:r w:rsidRPr="0005159E">
        <w:rPr>
          <w:rFonts w:hint="eastAsia"/>
        </w:rPr>
        <w:t>悦</w:t>
      </w:r>
      <w:proofErr w:type="gramEnd"/>
      <w:r w:rsidRPr="0005159E">
        <w:rPr>
          <w:rFonts w:hint="eastAsia"/>
        </w:rPr>
        <w:t>成长</w:t>
      </w:r>
    </w:p>
    <w:p w:rsidR="00AF430E" w:rsidRPr="0005159E" w:rsidRDefault="00AF430E" w:rsidP="00DD611C">
      <w:r w:rsidRPr="0005159E">
        <w:rPr>
          <w:rFonts w:hint="eastAsia"/>
        </w:rPr>
        <w:t>项目的提出方：软件学院彩笔队</w:t>
      </w:r>
    </w:p>
    <w:p w:rsidR="00AF430E" w:rsidRPr="0005159E" w:rsidRDefault="00AF430E" w:rsidP="00DD611C">
      <w:r w:rsidRPr="0005159E">
        <w:rPr>
          <w:rFonts w:hint="eastAsia"/>
        </w:rPr>
        <w:t>项目目标：</w:t>
      </w:r>
      <w:r w:rsidR="004F7AA3" w:rsidRPr="0005159E">
        <w:rPr>
          <w:rFonts w:hint="eastAsia"/>
        </w:rPr>
        <w:t>打造一款专</w:t>
      </w:r>
      <w:r w:rsidRPr="0005159E">
        <w:t>注于记录孩子成长过程的软件，旨在营造温馨的家庭生活，记录孩子成长的美好瞬间，为父母提供更加便捷的服务，定制一份专属孩子的成长简历。为家庭的幸福和孩子的成长提供更多的技术支持，让父母更多的参与到孩子的成长历程中来。</w:t>
      </w:r>
    </w:p>
    <w:p w:rsidR="008A2FD4" w:rsidRDefault="009C0B02">
      <w:pPr>
        <w:pStyle w:val="2"/>
      </w:pPr>
      <w:bookmarkStart w:id="6" w:name="_Toc290468053"/>
      <w:bookmarkStart w:id="7" w:name="_Toc530558619"/>
      <w:r>
        <w:rPr>
          <w:rFonts w:hint="eastAsia"/>
        </w:rPr>
        <w:t>文档团队</w:t>
      </w:r>
      <w:bookmarkEnd w:id="6"/>
      <w:bookmarkEnd w:id="7"/>
    </w:p>
    <w:p w:rsidR="008A7795" w:rsidRPr="0005159E" w:rsidRDefault="00484BD9" w:rsidP="00DD611C">
      <w:r w:rsidRPr="0005159E">
        <w:rPr>
          <w:rFonts w:hint="eastAsia"/>
        </w:rPr>
        <w:t>软件学院彩笔队</w:t>
      </w:r>
    </w:p>
    <w:p w:rsidR="008A2FD4" w:rsidRDefault="009C0B02">
      <w:pPr>
        <w:pStyle w:val="2"/>
      </w:pPr>
      <w:bookmarkStart w:id="8" w:name="_Toc290468054"/>
      <w:bookmarkStart w:id="9" w:name="_Toc530558620"/>
      <w:r>
        <w:rPr>
          <w:rFonts w:hint="eastAsia"/>
        </w:rPr>
        <w:t>项目管理团队</w:t>
      </w:r>
      <w:bookmarkEnd w:id="8"/>
      <w:bookmarkEnd w:id="9"/>
    </w:p>
    <w:p w:rsidR="008A2FD4" w:rsidRDefault="00484BD9" w:rsidP="00DD611C">
      <w:r w:rsidRPr="0005159E">
        <w:rPr>
          <w:rFonts w:hint="eastAsia"/>
        </w:rPr>
        <w:t>软件学院彩笔队</w:t>
      </w:r>
    </w:p>
    <w:p w:rsidR="002E179C" w:rsidRDefault="002E179C" w:rsidP="00DD611C">
      <w:r>
        <w:rPr>
          <w:rFonts w:hint="eastAsia"/>
        </w:rPr>
        <w:t>组长：</w:t>
      </w:r>
      <w:proofErr w:type="gramStart"/>
      <w:r>
        <w:rPr>
          <w:rFonts w:hint="eastAsia"/>
        </w:rPr>
        <w:t>付子旺</w:t>
      </w:r>
      <w:proofErr w:type="gramEnd"/>
    </w:p>
    <w:p w:rsidR="002E179C" w:rsidRPr="0005159E" w:rsidRDefault="002E179C" w:rsidP="00DD611C">
      <w:r>
        <w:rPr>
          <w:rFonts w:hint="eastAsia"/>
        </w:rPr>
        <w:t>组员：杜雪</w:t>
      </w:r>
      <w:r w:rsidR="00835364">
        <w:rPr>
          <w:rFonts w:hint="eastAsia"/>
        </w:rPr>
        <w:t>，顾苏彤，关欣悦，王岑</w:t>
      </w:r>
    </w:p>
    <w:p w:rsidR="008A2FD4" w:rsidRDefault="009C0B02" w:rsidP="000316D7">
      <w:pPr>
        <w:pStyle w:val="2"/>
      </w:pPr>
      <w:bookmarkStart w:id="10" w:name="_Toc290468055"/>
      <w:bookmarkStart w:id="11" w:name="_Toc530558621"/>
      <w:r>
        <w:rPr>
          <w:rFonts w:hint="eastAsia"/>
        </w:rPr>
        <w:t>项目假设与约束</w:t>
      </w:r>
      <w:bookmarkEnd w:id="10"/>
      <w:bookmarkEnd w:id="11"/>
    </w:p>
    <w:p w:rsidR="00DD611C" w:rsidRDefault="00484BD9" w:rsidP="00DD611C">
      <w:bookmarkStart w:id="12" w:name="_Toc290468056"/>
      <w:r w:rsidRPr="0005159E">
        <w:rPr>
          <w:rFonts w:hint="eastAsia"/>
        </w:rPr>
        <w:t>约束条件：</w:t>
      </w:r>
    </w:p>
    <w:p w:rsidR="00484BD9" w:rsidRPr="0005159E" w:rsidRDefault="00DD611C" w:rsidP="00DD611C">
      <w:r>
        <w:tab/>
      </w:r>
      <w:r w:rsidR="00484BD9" w:rsidRPr="0005159E">
        <w:rPr>
          <w:rFonts w:hint="eastAsia"/>
        </w:rPr>
        <w:t>开发人员少。</w:t>
      </w:r>
    </w:p>
    <w:p w:rsidR="00484BD9" w:rsidRPr="0005159E" w:rsidRDefault="00DD611C" w:rsidP="00DD611C">
      <w:r>
        <w:tab/>
      </w:r>
      <w:r w:rsidR="00484BD9" w:rsidRPr="0005159E">
        <w:rPr>
          <w:rFonts w:hint="eastAsia"/>
        </w:rPr>
        <w:t>开发期限短。</w:t>
      </w:r>
    </w:p>
    <w:p w:rsidR="00484BD9" w:rsidRPr="0005159E" w:rsidRDefault="00484BD9" w:rsidP="00DD611C">
      <w:r w:rsidRPr="0005159E">
        <w:rPr>
          <w:rFonts w:hint="eastAsia"/>
        </w:rPr>
        <w:lastRenderedPageBreak/>
        <w:t>假设：无。</w:t>
      </w:r>
    </w:p>
    <w:p w:rsidR="008A2FD4" w:rsidRDefault="009C0B02" w:rsidP="008A7795">
      <w:pPr>
        <w:pStyle w:val="1"/>
      </w:pPr>
      <w:bookmarkStart w:id="13" w:name="_Toc530558622"/>
      <w:r>
        <w:rPr>
          <w:rFonts w:hint="eastAsia"/>
        </w:rPr>
        <w:t>项目前景与范围</w:t>
      </w:r>
      <w:bookmarkEnd w:id="12"/>
      <w:bookmarkEnd w:id="13"/>
    </w:p>
    <w:p w:rsidR="008A2FD4" w:rsidRDefault="009C0B02" w:rsidP="00C45F20">
      <w:pPr>
        <w:pStyle w:val="2"/>
      </w:pPr>
      <w:bookmarkStart w:id="14" w:name="_Toc290468057"/>
      <w:bookmarkStart w:id="15" w:name="_Toc530558623"/>
      <w:r>
        <w:rPr>
          <w:rFonts w:hint="eastAsia"/>
        </w:rPr>
        <w:t>项目前景</w:t>
      </w:r>
      <w:bookmarkEnd w:id="14"/>
      <w:bookmarkEnd w:id="15"/>
    </w:p>
    <w:p w:rsidR="00C45F20" w:rsidRPr="00835364" w:rsidRDefault="00DD611C" w:rsidP="00DD611C">
      <w:r>
        <w:tab/>
      </w:r>
      <w:proofErr w:type="gramStart"/>
      <w:r w:rsidR="00835364" w:rsidRPr="00835364">
        <w:rPr>
          <w:rFonts w:hint="eastAsia"/>
        </w:rPr>
        <w:t>悦</w:t>
      </w:r>
      <w:proofErr w:type="gramEnd"/>
      <w:r w:rsidR="00835364" w:rsidRPr="00835364">
        <w:rPr>
          <w:rFonts w:hint="eastAsia"/>
        </w:rPr>
        <w:t>成长</w:t>
      </w:r>
      <w:r w:rsidR="00835364" w:rsidRPr="00835364">
        <w:t>旨在营造温馨的家庭生活，记录</w:t>
      </w:r>
      <w:r w:rsidR="00835364" w:rsidRPr="00835364">
        <w:rPr>
          <w:rFonts w:hint="eastAsia"/>
        </w:rPr>
        <w:t>孩子成长</w:t>
      </w:r>
      <w:r w:rsidR="00835364" w:rsidRPr="00835364">
        <w:t>的</w:t>
      </w:r>
      <w:r w:rsidR="00835364" w:rsidRPr="00835364">
        <w:rPr>
          <w:rFonts w:hint="eastAsia"/>
        </w:rPr>
        <w:t>美好瞬间</w:t>
      </w:r>
      <w:r w:rsidR="00835364" w:rsidRPr="00835364">
        <w:t>，</w:t>
      </w:r>
      <w:r w:rsidR="00835364" w:rsidRPr="00835364">
        <w:rPr>
          <w:rFonts w:hint="eastAsia"/>
        </w:rPr>
        <w:t>为父母</w:t>
      </w:r>
      <w:r w:rsidR="00835364" w:rsidRPr="00835364">
        <w:t>提供更加便捷的服务，定制一份</w:t>
      </w:r>
      <w:r w:rsidR="00835364" w:rsidRPr="00835364">
        <w:rPr>
          <w:rFonts w:hint="eastAsia"/>
        </w:rPr>
        <w:t>专属孩子</w:t>
      </w:r>
      <w:r w:rsidR="00835364" w:rsidRPr="00835364">
        <w:t>的</w:t>
      </w:r>
      <w:r w:rsidR="00835364" w:rsidRPr="00835364">
        <w:rPr>
          <w:rFonts w:hint="eastAsia"/>
        </w:rPr>
        <w:t>成长简历</w:t>
      </w:r>
      <w:r w:rsidR="00835364" w:rsidRPr="00835364">
        <w:t>。为家庭的幸福</w:t>
      </w:r>
      <w:r w:rsidR="00835364" w:rsidRPr="00835364">
        <w:rPr>
          <w:rFonts w:hint="eastAsia"/>
        </w:rPr>
        <w:t>和孩子的成长</w:t>
      </w:r>
      <w:r w:rsidR="00835364" w:rsidRPr="00835364">
        <w:t>提供更多的技术支持，</w:t>
      </w:r>
      <w:r w:rsidR="00835364" w:rsidRPr="00835364">
        <w:rPr>
          <w:rFonts w:hint="eastAsia"/>
        </w:rPr>
        <w:t>让父母更多的参与到孩子的成长历程中来。</w:t>
      </w:r>
    </w:p>
    <w:p w:rsidR="008A2FD4" w:rsidRDefault="009C0B02">
      <w:pPr>
        <w:pStyle w:val="2"/>
      </w:pPr>
      <w:bookmarkStart w:id="16" w:name="_Toc290468058"/>
      <w:bookmarkStart w:id="17" w:name="_Toc530558624"/>
      <w:r>
        <w:rPr>
          <w:rFonts w:hint="eastAsia"/>
        </w:rPr>
        <w:t>项目范围</w:t>
      </w:r>
      <w:bookmarkEnd w:id="16"/>
      <w:bookmarkEnd w:id="17"/>
    </w:p>
    <w:p w:rsidR="008A2FD4" w:rsidRPr="0005159E" w:rsidRDefault="009C0B02" w:rsidP="00DD611C">
      <w:r w:rsidRPr="0005159E">
        <w:rPr>
          <w:rFonts w:hint="eastAsia"/>
        </w:rPr>
        <w:t>项目范围：</w:t>
      </w:r>
    </w:p>
    <w:p w:rsidR="008A2FD4" w:rsidRPr="0005159E" w:rsidRDefault="00C45F20" w:rsidP="00DD611C">
      <w:r w:rsidRPr="0005159E">
        <w:tab/>
      </w:r>
      <w:r w:rsidRPr="0005159E">
        <w:rPr>
          <w:rFonts w:hint="eastAsia"/>
        </w:rPr>
        <w:t>父亲（母亲）上传相册、发布成长树、发表说说和文章、关注教育专家</w:t>
      </w:r>
    </w:p>
    <w:p w:rsidR="00C45F20" w:rsidRPr="0005159E" w:rsidRDefault="00C45F20" w:rsidP="00DD611C">
      <w:r w:rsidRPr="0005159E">
        <w:tab/>
      </w:r>
      <w:r w:rsidRPr="0005159E">
        <w:rPr>
          <w:rFonts w:hint="eastAsia"/>
        </w:rPr>
        <w:t>获得别人关注、评论、点赞</w:t>
      </w:r>
    </w:p>
    <w:p w:rsidR="00C45F20" w:rsidRPr="0005159E" w:rsidRDefault="00C45F20" w:rsidP="00DD611C">
      <w:r w:rsidRPr="0005159E">
        <w:tab/>
      </w:r>
      <w:r w:rsidRPr="0005159E">
        <w:rPr>
          <w:rFonts w:hint="eastAsia"/>
        </w:rPr>
        <w:t>推荐相关话题、在社区里进行活跃</w:t>
      </w:r>
    </w:p>
    <w:p w:rsidR="008A2FD4" w:rsidRPr="0005159E" w:rsidRDefault="009C0B02" w:rsidP="00DD611C">
      <w:r w:rsidRPr="0005159E">
        <w:rPr>
          <w:rFonts w:hint="eastAsia"/>
        </w:rPr>
        <w:t>超出范围：</w:t>
      </w:r>
    </w:p>
    <w:p w:rsidR="008A2FD4" w:rsidRPr="0005159E" w:rsidRDefault="00C45F20" w:rsidP="00DD611C">
      <w:r w:rsidRPr="0005159E">
        <w:tab/>
      </w:r>
      <w:r w:rsidRPr="0005159E">
        <w:rPr>
          <w:rFonts w:hint="eastAsia"/>
        </w:rPr>
        <w:t>无</w:t>
      </w:r>
    </w:p>
    <w:p w:rsidR="008A2FD4" w:rsidRDefault="009C0B02">
      <w:pPr>
        <w:pStyle w:val="1"/>
      </w:pPr>
      <w:bookmarkStart w:id="18" w:name="_Toc290468059"/>
      <w:bookmarkStart w:id="19" w:name="_Toc530558625"/>
      <w:r>
        <w:rPr>
          <w:rFonts w:hint="eastAsia"/>
        </w:rPr>
        <w:t>需求概述</w:t>
      </w:r>
      <w:bookmarkEnd w:id="18"/>
      <w:bookmarkEnd w:id="19"/>
    </w:p>
    <w:p w:rsidR="008A2FD4" w:rsidRDefault="009C0B02">
      <w:pPr>
        <w:pStyle w:val="2"/>
      </w:pPr>
      <w:bookmarkStart w:id="20" w:name="_Toc290468060"/>
      <w:bookmarkStart w:id="21" w:name="_Toc530558626"/>
      <w:r>
        <w:rPr>
          <w:rFonts w:hint="eastAsia"/>
        </w:rPr>
        <w:t>角色</w:t>
      </w:r>
      <w:r>
        <w:rPr>
          <w:rFonts w:hint="eastAsia"/>
        </w:rPr>
        <w:t>(</w:t>
      </w:r>
      <w:r>
        <w:rPr>
          <w:rFonts w:hint="eastAsia"/>
        </w:rPr>
        <w:t>用户</w:t>
      </w:r>
      <w:r>
        <w:rPr>
          <w:rFonts w:hint="eastAsia"/>
        </w:rPr>
        <w:t>)</w:t>
      </w:r>
      <w:r>
        <w:rPr>
          <w:rFonts w:hint="eastAsia"/>
        </w:rPr>
        <w:t>分析</w:t>
      </w:r>
      <w:bookmarkEnd w:id="20"/>
      <w:bookmarkEnd w:id="21"/>
    </w:p>
    <w:p w:rsidR="008A2FD4" w:rsidRPr="0005159E" w:rsidRDefault="00C45F20" w:rsidP="00DD611C">
      <w:r w:rsidRPr="0005159E">
        <w:rPr>
          <w:rFonts w:hint="eastAsia"/>
        </w:rPr>
        <w:t>本项目的用户为孩子的父亲或母亲</w:t>
      </w:r>
    </w:p>
    <w:p w:rsidR="008A2FD4" w:rsidRDefault="009C0B02" w:rsidP="00C45F20">
      <w:pPr>
        <w:pStyle w:val="2"/>
      </w:pPr>
      <w:bookmarkStart w:id="22" w:name="_Toc290468061"/>
      <w:bookmarkStart w:id="23" w:name="_Toc530558627"/>
      <w:r>
        <w:rPr>
          <w:rFonts w:hint="eastAsia"/>
        </w:rPr>
        <w:lastRenderedPageBreak/>
        <w:t>产品特性</w:t>
      </w:r>
      <w:bookmarkEnd w:id="22"/>
      <w:bookmarkEnd w:id="23"/>
    </w:p>
    <w:p w:rsidR="00005896" w:rsidRPr="00005896" w:rsidRDefault="00005896" w:rsidP="00005896">
      <w:r>
        <w:rPr>
          <w:noProof/>
        </w:rPr>
        <w:drawing>
          <wp:inline distT="0" distB="0" distL="0" distR="0">
            <wp:extent cx="5274310" cy="68243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D4" w:rsidRDefault="009C0B02" w:rsidP="00C45F20">
      <w:pPr>
        <w:pStyle w:val="2"/>
      </w:pPr>
      <w:bookmarkStart w:id="24" w:name="_Toc290468062"/>
      <w:bookmarkStart w:id="25" w:name="_Toc530558628"/>
      <w:r>
        <w:rPr>
          <w:rFonts w:hint="eastAsia"/>
        </w:rPr>
        <w:t>功能列表</w:t>
      </w:r>
      <w:bookmarkEnd w:id="24"/>
      <w:bookmarkEnd w:id="25"/>
    </w:p>
    <w:p w:rsidR="00112A7E" w:rsidRDefault="00112A7E" w:rsidP="00112A7E">
      <w:r>
        <w:rPr>
          <w:rFonts w:hint="eastAsia"/>
        </w:rPr>
        <w:t>登录注册、找回密码、修改密码</w:t>
      </w:r>
    </w:p>
    <w:p w:rsidR="00112A7E" w:rsidRDefault="00112A7E" w:rsidP="00112A7E">
      <w:r>
        <w:rPr>
          <w:rFonts w:hint="eastAsia"/>
        </w:rPr>
        <w:t>用户信息填写以及用户兴趣选择</w:t>
      </w:r>
    </w:p>
    <w:p w:rsidR="00112A7E" w:rsidRDefault="00112A7E" w:rsidP="00112A7E">
      <w:r>
        <w:rPr>
          <w:rFonts w:hint="eastAsia"/>
        </w:rPr>
        <w:lastRenderedPageBreak/>
        <w:t>建设成长树</w:t>
      </w:r>
    </w:p>
    <w:p w:rsidR="00112A7E" w:rsidRDefault="00112A7E" w:rsidP="00112A7E">
      <w:r>
        <w:rPr>
          <w:rFonts w:hint="eastAsia"/>
        </w:rPr>
        <w:t>发布文章、说说。</w:t>
      </w:r>
    </w:p>
    <w:p w:rsidR="00112A7E" w:rsidRDefault="00112A7E" w:rsidP="00112A7E">
      <w:r>
        <w:rPr>
          <w:rFonts w:hint="eastAsia"/>
        </w:rPr>
        <w:t>参与帖子的发布、讨论、转发</w:t>
      </w:r>
    </w:p>
    <w:p w:rsidR="00112A7E" w:rsidRDefault="00112A7E" w:rsidP="00112A7E">
      <w:r>
        <w:rPr>
          <w:rFonts w:hint="eastAsia"/>
        </w:rPr>
        <w:t>修改个人信息</w:t>
      </w:r>
    </w:p>
    <w:p w:rsidR="00112A7E" w:rsidRPr="00112A7E" w:rsidRDefault="00112A7E" w:rsidP="00112A7E">
      <w:r>
        <w:rPr>
          <w:rFonts w:hint="eastAsia"/>
        </w:rPr>
        <w:t>上传视频、相册</w:t>
      </w:r>
    </w:p>
    <w:p w:rsidR="008A2FD4" w:rsidRDefault="009C0B02" w:rsidP="00C45F20">
      <w:pPr>
        <w:pStyle w:val="2"/>
      </w:pPr>
      <w:bookmarkStart w:id="26" w:name="_Toc290468063"/>
      <w:bookmarkStart w:id="27" w:name="_Toc530558629"/>
      <w:r>
        <w:rPr>
          <w:rFonts w:hint="eastAsia"/>
        </w:rPr>
        <w:t>权限列表</w:t>
      </w:r>
      <w:bookmarkEnd w:id="26"/>
      <w:bookmarkEnd w:id="27"/>
    </w:p>
    <w:p w:rsidR="00112A7E" w:rsidRDefault="00112A7E" w:rsidP="00112A7E">
      <w:r>
        <w:rPr>
          <w:rFonts w:hint="eastAsia"/>
        </w:rPr>
        <w:t>注册用户可以使用任何功能。</w:t>
      </w:r>
    </w:p>
    <w:p w:rsidR="00112A7E" w:rsidRPr="00112A7E" w:rsidRDefault="00112A7E" w:rsidP="00112A7E">
      <w:r>
        <w:rPr>
          <w:rFonts w:hint="eastAsia"/>
        </w:rPr>
        <w:t>未注册</w:t>
      </w:r>
      <w:r>
        <w:rPr>
          <w:rFonts w:hint="eastAsia"/>
        </w:rPr>
        <w:t xml:space="preserve"> </w:t>
      </w:r>
      <w:r>
        <w:rPr>
          <w:rFonts w:hint="eastAsia"/>
        </w:rPr>
        <w:t>不能自主建设自己的成长树</w:t>
      </w:r>
    </w:p>
    <w:p w:rsidR="008A2FD4" w:rsidRDefault="009C0B02" w:rsidP="00C45F20">
      <w:pPr>
        <w:pStyle w:val="1"/>
      </w:pPr>
      <w:bookmarkStart w:id="28" w:name="_Toc290468064"/>
      <w:bookmarkStart w:id="29" w:name="_Toc530558630"/>
      <w:r>
        <w:rPr>
          <w:rFonts w:hint="eastAsia"/>
        </w:rPr>
        <w:t>功能性需求</w:t>
      </w:r>
      <w:bookmarkEnd w:id="28"/>
      <w:bookmarkEnd w:id="29"/>
    </w:p>
    <w:p w:rsidR="004D258D" w:rsidRDefault="004D258D" w:rsidP="00A06F93">
      <w:pPr>
        <w:pStyle w:val="aa"/>
        <w:jc w:val="left"/>
      </w:pPr>
      <w:bookmarkStart w:id="30" w:name="_Toc432871639"/>
      <w:bookmarkStart w:id="31" w:name="_Toc530558631"/>
      <w:r>
        <w:rPr>
          <w:rFonts w:hint="eastAsia"/>
        </w:rPr>
        <w:t>4.1</w:t>
      </w:r>
      <w:r>
        <w:rPr>
          <w:rFonts w:hint="eastAsia"/>
        </w:rPr>
        <w:t>进入登录界面</w:t>
      </w:r>
      <w:bookmarkEnd w:id="30"/>
      <w:bookmarkEnd w:id="31"/>
    </w:p>
    <w:p w:rsidR="00DB032D" w:rsidRPr="00DB032D" w:rsidRDefault="00F00289" w:rsidP="00DB032D">
      <w:r>
        <w:rPr>
          <w:noProof/>
        </w:rPr>
        <w:lastRenderedPageBreak/>
        <w:drawing>
          <wp:inline distT="0" distB="0" distL="0" distR="0" wp14:anchorId="6260D7F3" wp14:editId="62E2FC1C">
            <wp:extent cx="3116850" cy="5540220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2D" w:rsidRPr="00A06F93" w:rsidRDefault="00A06F93" w:rsidP="005C635B">
      <w:r>
        <w:rPr>
          <w:rFonts w:hint="eastAsia"/>
        </w:rPr>
        <w:t>(</w:t>
      </w:r>
      <w:r>
        <w:t>1)</w:t>
      </w:r>
      <w:r w:rsidR="00DB032D" w:rsidRPr="00A06F93">
        <w:rPr>
          <w:rFonts w:hint="eastAsia"/>
        </w:rPr>
        <w:t>登录注册、找回密码功能</w:t>
      </w:r>
    </w:p>
    <w:p w:rsidR="00DB032D" w:rsidRPr="00A06F93" w:rsidRDefault="00A06F93" w:rsidP="005C635B">
      <w:r>
        <w:rPr>
          <w:rFonts w:hint="eastAsia"/>
        </w:rPr>
        <w:t>(</w:t>
      </w:r>
      <w:r>
        <w:t>2)</w:t>
      </w:r>
      <w:r w:rsidR="00DB032D" w:rsidRPr="00A06F93">
        <w:rPr>
          <w:rFonts w:hint="eastAsia"/>
        </w:rPr>
        <w:t>上</w:t>
      </w:r>
      <w:proofErr w:type="gramStart"/>
      <w:r w:rsidR="00DB032D" w:rsidRPr="00A06F93">
        <w:rPr>
          <w:rFonts w:hint="eastAsia"/>
        </w:rPr>
        <w:t>传个人</w:t>
      </w:r>
      <w:proofErr w:type="gramEnd"/>
      <w:r w:rsidR="00DB032D" w:rsidRPr="00A06F93">
        <w:rPr>
          <w:rFonts w:hint="eastAsia"/>
        </w:rPr>
        <w:t>头像</w:t>
      </w:r>
    </w:p>
    <w:p w:rsidR="0005159E" w:rsidRPr="00A06F93" w:rsidRDefault="00A06F93" w:rsidP="005C635B">
      <w:r>
        <w:rPr>
          <w:rFonts w:hint="eastAsia"/>
        </w:rPr>
        <w:t>(</w:t>
      </w:r>
      <w:r>
        <w:t>3)</w:t>
      </w:r>
      <w:r w:rsidR="00DB032D" w:rsidRPr="00A06F93">
        <w:rPr>
          <w:rFonts w:hint="eastAsia"/>
        </w:rPr>
        <w:t>选择个人兴趣实现不同推荐</w:t>
      </w:r>
    </w:p>
    <w:p w:rsidR="00FF119D" w:rsidRPr="00FF119D" w:rsidRDefault="00FF119D" w:rsidP="00A06F93">
      <w:pPr>
        <w:pStyle w:val="31"/>
        <w:rPr>
          <w:b/>
          <w:bCs/>
        </w:rPr>
      </w:pPr>
      <w:bookmarkStart w:id="32" w:name="_Toc432871641"/>
      <w:bookmarkStart w:id="33" w:name="_Toc530558632"/>
      <w:r>
        <w:rPr>
          <w:rStyle w:val="ac"/>
          <w:rFonts w:hint="eastAsia"/>
        </w:rPr>
        <w:t>4.</w:t>
      </w:r>
      <w:r>
        <w:rPr>
          <w:rStyle w:val="ac"/>
        </w:rPr>
        <w:t>1</w:t>
      </w:r>
      <w:r>
        <w:rPr>
          <w:rStyle w:val="ac"/>
          <w:rFonts w:hint="eastAsia"/>
        </w:rPr>
        <w:t>.1</w:t>
      </w:r>
      <w:bookmarkEnd w:id="32"/>
      <w:r>
        <w:rPr>
          <w:rFonts w:hint="eastAsia"/>
          <w:b/>
        </w:rPr>
        <w:t>进入界面</w:t>
      </w:r>
      <w:bookmarkEnd w:id="33"/>
    </w:p>
    <w:p w:rsidR="004D258D" w:rsidRDefault="00766422" w:rsidP="004D258D">
      <w:r>
        <w:rPr>
          <w:noProof/>
        </w:rPr>
        <w:lastRenderedPageBreak/>
        <w:drawing>
          <wp:inline distT="0" distB="0" distL="0" distR="0" wp14:anchorId="3B2DF8CF" wp14:editId="6D957D4D">
            <wp:extent cx="3124471" cy="55630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8D" w:rsidRPr="00A06F93" w:rsidRDefault="0062258D" w:rsidP="005C635B">
      <w:r w:rsidRPr="00A06F93">
        <w:rPr>
          <w:rFonts w:hint="eastAsia"/>
        </w:rPr>
        <w:t>这是一个应用程序刚刚进入的展示。</w:t>
      </w:r>
      <w:r w:rsidR="00944E1D" w:rsidRPr="00A06F93">
        <w:rPr>
          <w:rFonts w:hint="eastAsia"/>
        </w:rPr>
        <w:t>突出了我们的主题颜色以及简要介绍。</w:t>
      </w:r>
    </w:p>
    <w:p w:rsidR="00FF119D" w:rsidRDefault="00FF119D" w:rsidP="00A06F93">
      <w:pPr>
        <w:pStyle w:val="31"/>
        <w:rPr>
          <w:b/>
        </w:rPr>
      </w:pPr>
      <w:bookmarkStart w:id="34" w:name="_Toc530558633"/>
      <w:r>
        <w:rPr>
          <w:rStyle w:val="ac"/>
          <w:rFonts w:hint="eastAsia"/>
        </w:rPr>
        <w:t>4.</w:t>
      </w:r>
      <w:r>
        <w:rPr>
          <w:rStyle w:val="ac"/>
        </w:rPr>
        <w:t>1</w:t>
      </w:r>
      <w:r>
        <w:rPr>
          <w:rStyle w:val="ac"/>
          <w:rFonts w:hint="eastAsia"/>
        </w:rPr>
        <w:t>.</w:t>
      </w:r>
      <w:r>
        <w:rPr>
          <w:rStyle w:val="ac"/>
        </w:rPr>
        <w:t>2</w:t>
      </w:r>
      <w:r w:rsidR="00DB032D">
        <w:rPr>
          <w:rFonts w:hint="eastAsia"/>
          <w:b/>
        </w:rPr>
        <w:t>注册</w:t>
      </w:r>
      <w:r w:rsidR="0005159E">
        <w:rPr>
          <w:rFonts w:hint="eastAsia"/>
          <w:b/>
        </w:rPr>
        <w:t>界面</w:t>
      </w:r>
      <w:bookmarkEnd w:id="34"/>
    </w:p>
    <w:p w:rsidR="00FF1269" w:rsidRPr="00FF1269" w:rsidRDefault="00F00289" w:rsidP="00FF1269">
      <w:r>
        <w:rPr>
          <w:noProof/>
        </w:rPr>
        <w:lastRenderedPageBreak/>
        <w:drawing>
          <wp:inline distT="0" distB="0" distL="0" distR="0" wp14:anchorId="660A2410" wp14:editId="2D14D6FE">
            <wp:extent cx="3093988" cy="552497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69" w:rsidRPr="00A06F93" w:rsidRDefault="00A06F93" w:rsidP="005C635B">
      <w:r>
        <w:rPr>
          <w:rFonts w:hint="eastAsia"/>
        </w:rPr>
        <w:t>(</w:t>
      </w:r>
      <w:r>
        <w:t>1)</w:t>
      </w:r>
      <w:r w:rsidR="00FF1269" w:rsidRPr="00A06F93">
        <w:t>新用户输入手机号码</w:t>
      </w:r>
      <w:r w:rsidR="00FF1269" w:rsidRPr="00A06F93">
        <w:rPr>
          <w:rFonts w:hint="eastAsia"/>
        </w:rPr>
        <w:t>，点击“获取验证码”，后台将手机号码记录数据库中，并且向该用户所输入的手机号码发送短信验证码，用户输入验证码、输入密码点击“注册，后台验证该验证码是否正确，将用户所输入的密码与后台数据库匹配的手机号绑定。</w:t>
      </w:r>
    </w:p>
    <w:p w:rsidR="00FF1269" w:rsidRPr="00A06F93" w:rsidRDefault="00A06F93" w:rsidP="005C635B">
      <w:r>
        <w:rPr>
          <w:rFonts w:hint="eastAsia"/>
        </w:rPr>
        <w:t>(</w:t>
      </w:r>
      <w:r>
        <w:t>2)</w:t>
      </w:r>
      <w:r w:rsidR="00FF1269" w:rsidRPr="00A06F93">
        <w:t>若已有账号</w:t>
      </w:r>
      <w:r w:rsidR="00FF1269" w:rsidRPr="00A06F93">
        <w:rPr>
          <w:rFonts w:hint="eastAsia"/>
        </w:rPr>
        <w:t>，</w:t>
      </w:r>
      <w:r w:rsidR="00FF1269" w:rsidRPr="00A06F93">
        <w:t>点击</w:t>
      </w:r>
      <w:r w:rsidR="00FF1269" w:rsidRPr="00A06F93">
        <w:rPr>
          <w:rFonts w:hint="eastAsia"/>
        </w:rPr>
        <w:t>“已注册？返回登录”</w:t>
      </w:r>
      <w:r w:rsidR="00FF1269" w:rsidRPr="00A06F93">
        <w:rPr>
          <w:rFonts w:ascii="Times New Roman" w:hAnsi="Times New Roman" w:cs="Times New Roman" w:hint="eastAsia"/>
          <w:snapToGrid w:val="0"/>
          <w:w w:val="0"/>
          <w:kern w:val="0"/>
          <w:szCs w:val="28"/>
          <w:u w:color="000000"/>
          <w:bdr w:val="none" w:sz="0" w:space="0" w:color="000000"/>
          <w:shd w:val="clear" w:color="auto" w:fill="FFFFFF" w:themeFill="background1"/>
          <w:lang w:val="x-none" w:bidi="x-none"/>
        </w:rPr>
        <w:t>，即跳转至登录界面。</w:t>
      </w:r>
    </w:p>
    <w:p w:rsidR="00FF1269" w:rsidRPr="00A06F93" w:rsidRDefault="00A06F93" w:rsidP="005C635B">
      <w:r>
        <w:rPr>
          <w:rFonts w:hint="eastAsia"/>
        </w:rPr>
        <w:t>(</w:t>
      </w:r>
      <w:r>
        <w:t>3)</w:t>
      </w:r>
      <w:r w:rsidR="00FF1269" w:rsidRPr="00A06F93">
        <w:rPr>
          <w:rFonts w:hint="eastAsia"/>
        </w:rPr>
        <w:t>点击“用户协议”即可跳转至用户协议页面，注册前必须要同意“用户协议”。</w:t>
      </w:r>
    </w:p>
    <w:p w:rsidR="00FF1269" w:rsidRDefault="00FF1269" w:rsidP="005C635B">
      <w:r w:rsidRPr="00EF0B60">
        <w:t>用户协议页面</w:t>
      </w:r>
    </w:p>
    <w:p w:rsidR="00944E1D" w:rsidRDefault="00F00289" w:rsidP="004D258D">
      <w:r>
        <w:rPr>
          <w:noProof/>
        </w:rPr>
        <w:lastRenderedPageBreak/>
        <w:drawing>
          <wp:inline distT="0" distB="0" distL="0" distR="0" wp14:anchorId="6C99957E" wp14:editId="43436952">
            <wp:extent cx="3101609" cy="5540220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69" w:rsidRDefault="00FF1269" w:rsidP="00A06F93">
      <w:pPr>
        <w:pStyle w:val="31"/>
        <w:rPr>
          <w:rStyle w:val="ac"/>
        </w:rPr>
      </w:pPr>
      <w:bookmarkStart w:id="35" w:name="_Toc530558634"/>
      <w:r>
        <w:rPr>
          <w:rStyle w:val="ac"/>
          <w:rFonts w:hint="eastAsia"/>
        </w:rPr>
        <w:t>4.</w:t>
      </w:r>
      <w:r>
        <w:rPr>
          <w:rStyle w:val="ac"/>
        </w:rPr>
        <w:t>1</w:t>
      </w:r>
      <w:r>
        <w:rPr>
          <w:rStyle w:val="ac"/>
          <w:rFonts w:hint="eastAsia"/>
        </w:rPr>
        <w:t>.</w:t>
      </w:r>
      <w:r>
        <w:rPr>
          <w:rStyle w:val="ac"/>
        </w:rPr>
        <w:t>3</w:t>
      </w:r>
      <w:r>
        <w:rPr>
          <w:rStyle w:val="ac"/>
          <w:rFonts w:hint="eastAsia"/>
        </w:rPr>
        <w:t>找回密码</w:t>
      </w:r>
      <w:r w:rsidR="00CD11AB">
        <w:rPr>
          <w:rStyle w:val="ac"/>
          <w:rFonts w:hint="eastAsia"/>
        </w:rPr>
        <w:t>_</w:t>
      </w:r>
      <w:r w:rsidR="00CD11AB">
        <w:rPr>
          <w:rStyle w:val="ac"/>
        </w:rPr>
        <w:t>01</w:t>
      </w:r>
      <w:r w:rsidR="00CD11AB">
        <w:rPr>
          <w:rStyle w:val="ac"/>
          <w:rFonts w:hint="eastAsia"/>
        </w:rPr>
        <w:t>页面</w:t>
      </w:r>
      <w:bookmarkEnd w:id="35"/>
    </w:p>
    <w:p w:rsidR="00CD11AB" w:rsidRPr="00CD11AB" w:rsidRDefault="00F00289" w:rsidP="00CD11AB">
      <w:r>
        <w:rPr>
          <w:noProof/>
        </w:rPr>
        <w:lastRenderedPageBreak/>
        <w:drawing>
          <wp:inline distT="0" distB="0" distL="0" distR="0" wp14:anchorId="0F456215" wp14:editId="405C43A5">
            <wp:extent cx="3116850" cy="5524979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B" w:rsidRPr="00A06F93" w:rsidRDefault="00A06F93" w:rsidP="005C635B">
      <w:r>
        <w:rPr>
          <w:rFonts w:hint="eastAsia"/>
        </w:rPr>
        <w:t>(</w:t>
      </w:r>
      <w:r>
        <w:t>1)</w:t>
      </w:r>
      <w:r w:rsidR="00CD11AB" w:rsidRPr="00A06F93">
        <w:rPr>
          <w:rFonts w:hint="eastAsia"/>
        </w:rPr>
        <w:t>用户输入手机号码，点击“获取验证码”，后台从数据库中查找该手机号码，删除后台数据库中该手机号码所对应的密码，并向该手机号码发送短信验证码。</w:t>
      </w:r>
    </w:p>
    <w:p w:rsidR="00CD11AB" w:rsidRPr="00A06F93" w:rsidRDefault="00A06F93" w:rsidP="005C635B">
      <w:r>
        <w:rPr>
          <w:rFonts w:hint="eastAsia"/>
        </w:rPr>
        <w:t>(</w:t>
      </w:r>
      <w:r>
        <w:t>2)</w:t>
      </w:r>
      <w:r w:rsidR="00CD11AB" w:rsidRPr="00A06F93">
        <w:t>用户输入验证码后</w:t>
      </w:r>
      <w:r w:rsidR="00CD11AB" w:rsidRPr="00A06F93">
        <w:rPr>
          <w:rFonts w:hint="eastAsia"/>
        </w:rPr>
        <w:t>，后台验证该验证</w:t>
      </w:r>
      <w:proofErr w:type="gramStart"/>
      <w:r w:rsidR="00CD11AB" w:rsidRPr="00A06F93">
        <w:rPr>
          <w:rFonts w:hint="eastAsia"/>
        </w:rPr>
        <w:t>码是否</w:t>
      </w:r>
      <w:proofErr w:type="gramEnd"/>
      <w:r w:rsidR="00CD11AB" w:rsidRPr="00A06F93">
        <w:rPr>
          <w:rFonts w:hint="eastAsia"/>
        </w:rPr>
        <w:t>正确。</w:t>
      </w:r>
    </w:p>
    <w:p w:rsidR="00CD11AB" w:rsidRPr="00A06F93" w:rsidRDefault="00A06F93" w:rsidP="005C635B">
      <w:r>
        <w:rPr>
          <w:rFonts w:hint="eastAsia"/>
        </w:rPr>
        <w:t>(</w:t>
      </w:r>
      <w:r>
        <w:t>3)</w:t>
      </w:r>
      <w:r w:rsidR="00CD11AB" w:rsidRPr="00A06F93">
        <w:rPr>
          <w:rFonts w:hint="eastAsia"/>
        </w:rPr>
        <w:t>用户点击“设置新密码”，即跳转至找回密码</w:t>
      </w:r>
      <w:r w:rsidR="00CD11AB" w:rsidRPr="00A06F93">
        <w:rPr>
          <w:rFonts w:hint="eastAsia"/>
        </w:rPr>
        <w:t>_02</w:t>
      </w:r>
      <w:r w:rsidR="00CD11AB" w:rsidRPr="00A06F93">
        <w:rPr>
          <w:rFonts w:hint="eastAsia"/>
        </w:rPr>
        <w:t>界面。</w:t>
      </w:r>
    </w:p>
    <w:p w:rsidR="00CD11AB" w:rsidRDefault="00CD11AB" w:rsidP="00A06F93">
      <w:pPr>
        <w:pStyle w:val="31"/>
        <w:rPr>
          <w:rStyle w:val="ac"/>
        </w:rPr>
      </w:pPr>
      <w:bookmarkStart w:id="36" w:name="_Toc530558635"/>
      <w:r>
        <w:rPr>
          <w:rStyle w:val="ac"/>
          <w:rFonts w:hint="eastAsia"/>
        </w:rPr>
        <w:t>4.</w:t>
      </w:r>
      <w:r>
        <w:rPr>
          <w:rStyle w:val="ac"/>
        </w:rPr>
        <w:t>1</w:t>
      </w:r>
      <w:r>
        <w:rPr>
          <w:rStyle w:val="ac"/>
          <w:rFonts w:hint="eastAsia"/>
        </w:rPr>
        <w:t>.</w:t>
      </w:r>
      <w:r>
        <w:rPr>
          <w:rStyle w:val="ac"/>
        </w:rPr>
        <w:t>4</w:t>
      </w:r>
      <w:r>
        <w:rPr>
          <w:rStyle w:val="ac"/>
          <w:rFonts w:hint="eastAsia"/>
        </w:rPr>
        <w:t>找回密码</w:t>
      </w:r>
      <w:r>
        <w:rPr>
          <w:rStyle w:val="ac"/>
          <w:rFonts w:hint="eastAsia"/>
        </w:rPr>
        <w:t>_</w:t>
      </w:r>
      <w:r>
        <w:rPr>
          <w:rStyle w:val="ac"/>
        </w:rPr>
        <w:t>02</w:t>
      </w:r>
      <w:r>
        <w:rPr>
          <w:rStyle w:val="ac"/>
          <w:rFonts w:hint="eastAsia"/>
        </w:rPr>
        <w:t>页面</w:t>
      </w:r>
      <w:bookmarkEnd w:id="36"/>
    </w:p>
    <w:p w:rsidR="00CD11AB" w:rsidRPr="00CD11AB" w:rsidRDefault="00F00289" w:rsidP="00CD11AB">
      <w:r>
        <w:rPr>
          <w:noProof/>
        </w:rPr>
        <w:lastRenderedPageBreak/>
        <w:drawing>
          <wp:inline distT="0" distB="0" distL="0" distR="0" wp14:anchorId="53F97858" wp14:editId="2843166C">
            <wp:extent cx="3078747" cy="5502117"/>
            <wp:effectExtent l="0" t="0" r="762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B" w:rsidRPr="00A06F93" w:rsidRDefault="00CD11AB" w:rsidP="005C635B">
      <w:r w:rsidRPr="00A06F93">
        <w:rPr>
          <w:rFonts w:hint="eastAsia"/>
        </w:rPr>
        <w:t>用户输入手机号码、输入新密码、再次输入新密码，点击“修改密码”，后台数据库将所输入的新密码添加至该手机号码的密码项中。</w:t>
      </w:r>
    </w:p>
    <w:p w:rsidR="00CD11AB" w:rsidRDefault="00CD11AB" w:rsidP="00A06F93">
      <w:pPr>
        <w:pStyle w:val="31"/>
        <w:rPr>
          <w:rStyle w:val="ac"/>
        </w:rPr>
      </w:pPr>
      <w:bookmarkStart w:id="37" w:name="_Toc530558636"/>
      <w:r>
        <w:rPr>
          <w:rStyle w:val="ac"/>
          <w:rFonts w:hint="eastAsia"/>
        </w:rPr>
        <w:t>4.</w:t>
      </w:r>
      <w:r>
        <w:rPr>
          <w:rStyle w:val="ac"/>
        </w:rPr>
        <w:t>1</w:t>
      </w:r>
      <w:r>
        <w:rPr>
          <w:rStyle w:val="ac"/>
          <w:rFonts w:hint="eastAsia"/>
        </w:rPr>
        <w:t>.</w:t>
      </w:r>
      <w:r>
        <w:rPr>
          <w:rStyle w:val="ac"/>
        </w:rPr>
        <w:t>5</w:t>
      </w:r>
      <w:r>
        <w:rPr>
          <w:rStyle w:val="ac"/>
          <w:rFonts w:hint="eastAsia"/>
        </w:rPr>
        <w:t>修改密码页面</w:t>
      </w:r>
      <w:bookmarkEnd w:id="37"/>
    </w:p>
    <w:p w:rsidR="00CD11AB" w:rsidRDefault="00CD11AB" w:rsidP="00CD11AB">
      <w:pPr>
        <w:widowControl w:val="0"/>
        <w:spacing w:line="240" w:lineRule="auto"/>
        <w:rPr>
          <w:sz w:val="28"/>
          <w:szCs w:val="36"/>
        </w:rPr>
      </w:pPr>
    </w:p>
    <w:p w:rsidR="00CD11AB" w:rsidRDefault="00CD11AB" w:rsidP="00CD11AB">
      <w:pPr>
        <w:widowControl w:val="0"/>
        <w:spacing w:line="240" w:lineRule="auto"/>
        <w:rPr>
          <w:sz w:val="28"/>
          <w:szCs w:val="36"/>
        </w:rPr>
      </w:pPr>
    </w:p>
    <w:p w:rsidR="00CD11AB" w:rsidRPr="00CD11AB" w:rsidRDefault="00804A12" w:rsidP="00CD11AB">
      <w:pPr>
        <w:widowControl w:val="0"/>
        <w:spacing w:line="240" w:lineRule="auto"/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70C09E85" wp14:editId="29A5BF55">
            <wp:extent cx="3101609" cy="5509737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9D" w:rsidRDefault="00A06F93" w:rsidP="00C6299D">
      <w:r>
        <w:rPr>
          <w:rFonts w:hint="eastAsia"/>
        </w:rPr>
        <w:t>(</w:t>
      </w:r>
      <w:r>
        <w:t xml:space="preserve">1)  </w:t>
      </w:r>
      <w:r w:rsidR="00CD11AB" w:rsidRPr="00A06F93">
        <w:rPr>
          <w:rFonts w:hint="eastAsia"/>
        </w:rPr>
        <w:t>用户输入旧密码、输入新密码点击“修改密码”后台数据库匹配旧密码是否相同，</w:t>
      </w:r>
      <w:proofErr w:type="gramStart"/>
      <w:r w:rsidR="00CD11AB" w:rsidRPr="00A06F93">
        <w:rPr>
          <w:rFonts w:hint="eastAsia"/>
        </w:rPr>
        <w:t>若一致</w:t>
      </w:r>
      <w:proofErr w:type="gramEnd"/>
      <w:r w:rsidR="00CD11AB" w:rsidRPr="00A06F93">
        <w:rPr>
          <w:rFonts w:hint="eastAsia"/>
        </w:rPr>
        <w:t>则将新密码更换至后台数据库中替换旧密码。</w:t>
      </w:r>
      <w:bookmarkStart w:id="38" w:name="_Toc530558637"/>
    </w:p>
    <w:p w:rsidR="00CD11AB" w:rsidRDefault="00CD11AB" w:rsidP="00C6299D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>2</w:t>
      </w:r>
      <w:r>
        <w:rPr>
          <w:rFonts w:hint="eastAsia"/>
        </w:rPr>
        <w:t>用户信息填入及选择</w:t>
      </w:r>
      <w:bookmarkEnd w:id="38"/>
    </w:p>
    <w:p w:rsidR="00CD11AB" w:rsidRDefault="00CD11AB" w:rsidP="00CD11AB">
      <w:pPr>
        <w:pStyle w:val="3"/>
        <w:numPr>
          <w:ilvl w:val="0"/>
          <w:numId w:val="0"/>
        </w:numPr>
      </w:pPr>
      <w:bookmarkStart w:id="39" w:name="_Toc530558638"/>
      <w:r>
        <w:rPr>
          <w:rFonts w:hint="eastAsia"/>
        </w:rPr>
        <w:t>4</w:t>
      </w:r>
      <w:r>
        <w:t>.2.1</w:t>
      </w:r>
      <w:r>
        <w:rPr>
          <w:rFonts w:hint="eastAsia"/>
        </w:rPr>
        <w:t>上传头像界面</w:t>
      </w:r>
      <w:bookmarkEnd w:id="39"/>
    </w:p>
    <w:p w:rsidR="00CD11AB" w:rsidRPr="00CD11AB" w:rsidRDefault="00B55D2B" w:rsidP="00CD11AB">
      <w:pPr>
        <w:rPr>
          <w:rFonts w:hint="eastAsia"/>
        </w:rPr>
      </w:pPr>
      <w:r>
        <w:rPr>
          <w:noProof/>
        </w:rPr>
        <w:drawing>
          <wp:inline distT="0" distB="0" distL="0" distR="0" wp14:anchorId="6428C743" wp14:editId="103FE87B">
            <wp:extent cx="3109229" cy="54487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0" w:name="_GoBack"/>
      <w:bookmarkEnd w:id="40"/>
    </w:p>
    <w:p w:rsidR="00CD11AB" w:rsidRPr="00A06F93" w:rsidRDefault="00CD11AB" w:rsidP="005C635B">
      <w:r w:rsidRPr="00A06F93">
        <w:rPr>
          <w:rFonts w:hint="eastAsia"/>
        </w:rPr>
        <w:t>用户可以上传自己的头像，也可以用默认头像作为自己的头像。</w:t>
      </w:r>
    </w:p>
    <w:p w:rsidR="00FF1269" w:rsidRDefault="009F6949" w:rsidP="009F6949">
      <w:pPr>
        <w:pStyle w:val="3"/>
        <w:numPr>
          <w:ilvl w:val="0"/>
          <w:numId w:val="0"/>
        </w:numPr>
        <w:ind w:left="720" w:hanging="720"/>
      </w:pPr>
      <w:bookmarkStart w:id="41" w:name="_Toc530558639"/>
      <w:r>
        <w:rPr>
          <w:rFonts w:hint="eastAsia"/>
        </w:rPr>
        <w:lastRenderedPageBreak/>
        <w:t>4</w:t>
      </w:r>
      <w:r>
        <w:t>.2.2</w:t>
      </w:r>
      <w:r>
        <w:rPr>
          <w:rFonts w:hint="eastAsia"/>
        </w:rPr>
        <w:t>用户信息填写</w:t>
      </w:r>
      <w:bookmarkEnd w:id="41"/>
    </w:p>
    <w:p w:rsidR="009F6949" w:rsidRPr="009F6949" w:rsidRDefault="00804A12" w:rsidP="009F6949">
      <w:r>
        <w:rPr>
          <w:noProof/>
        </w:rPr>
        <w:drawing>
          <wp:inline distT="0" distB="0" distL="0" distR="0" wp14:anchorId="5347B2FE" wp14:editId="2ECC827F">
            <wp:extent cx="3086367" cy="549449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49" w:rsidRPr="00A06F93" w:rsidRDefault="00A06F93" w:rsidP="005C635B">
      <w:r w:rsidRPr="00A06F93">
        <w:rPr>
          <w:rFonts w:hint="eastAsia"/>
        </w:rPr>
        <w:t>(</w:t>
      </w:r>
      <w:r w:rsidRPr="00A06F93">
        <w:t xml:space="preserve">1)  </w:t>
      </w:r>
      <w:r w:rsidR="009F6949" w:rsidRPr="00A06F93">
        <w:rPr>
          <w:rFonts w:hint="eastAsia"/>
        </w:rPr>
        <w:t>可以根据提示选择不同的</w:t>
      </w:r>
      <w:r w:rsidR="00B00C75">
        <w:rPr>
          <w:rFonts w:hint="eastAsia"/>
        </w:rPr>
        <w:t>个人感兴趣的</w:t>
      </w:r>
      <w:r w:rsidR="009F6949" w:rsidRPr="00A06F93">
        <w:rPr>
          <w:rFonts w:hint="eastAsia"/>
        </w:rPr>
        <w:t>信息</w:t>
      </w:r>
    </w:p>
    <w:p w:rsidR="009F6949" w:rsidRPr="00A06F93" w:rsidRDefault="00A06F93" w:rsidP="005C635B">
      <w:r w:rsidRPr="00A06F93">
        <w:rPr>
          <w:rFonts w:hint="eastAsia"/>
        </w:rPr>
        <w:t>(</w:t>
      </w:r>
      <w:r w:rsidRPr="00A06F93">
        <w:t xml:space="preserve">2)  </w:t>
      </w:r>
      <w:r w:rsidR="009F6949" w:rsidRPr="00A06F93">
        <w:rPr>
          <w:rFonts w:hint="eastAsia"/>
        </w:rPr>
        <w:t>设置“</w:t>
      </w:r>
      <w:r w:rsidR="00804A12">
        <w:rPr>
          <w:rFonts w:hint="eastAsia"/>
        </w:rPr>
        <w:t>返回</w:t>
      </w:r>
      <w:r w:rsidR="009F6949" w:rsidRPr="00A06F93">
        <w:rPr>
          <w:rFonts w:hint="eastAsia"/>
        </w:rPr>
        <w:t>”按钮，在感觉头像不妥的情况下，可以选择后退重新设置头像。</w:t>
      </w:r>
    </w:p>
    <w:p w:rsidR="009F6949" w:rsidRPr="00A06F93" w:rsidRDefault="00A06F93" w:rsidP="005C635B">
      <w:r w:rsidRPr="00A06F93">
        <w:rPr>
          <w:rFonts w:hint="eastAsia"/>
        </w:rPr>
        <w:t>(</w:t>
      </w:r>
      <w:r w:rsidRPr="00A06F93">
        <w:t xml:space="preserve">3)  </w:t>
      </w:r>
      <w:r w:rsidR="00B00C75">
        <w:t>在选择性别后</w:t>
      </w:r>
      <w:r w:rsidR="00B00C75">
        <w:rPr>
          <w:rFonts w:hint="eastAsia"/>
        </w:rPr>
        <w:t>，</w:t>
      </w:r>
      <w:r w:rsidR="009F6949" w:rsidRPr="00A06F93">
        <w:rPr>
          <w:rFonts w:hint="eastAsia"/>
        </w:rPr>
        <w:t>设置跳过按钮，在用户不想设置的时候选择跳过操作，进入主页面。</w:t>
      </w:r>
    </w:p>
    <w:p w:rsidR="00B00C75" w:rsidRDefault="00B00C75" w:rsidP="00B00C75">
      <w:pPr>
        <w:pStyle w:val="31"/>
        <w:rPr>
          <w:b/>
          <w:sz w:val="32"/>
          <w:szCs w:val="32"/>
        </w:rPr>
      </w:pPr>
      <w:bookmarkStart w:id="42" w:name="_Toc530558640"/>
    </w:p>
    <w:p w:rsidR="00B00C75" w:rsidRDefault="00B00C75" w:rsidP="00B00C75">
      <w:pPr>
        <w:pStyle w:val="31"/>
        <w:rPr>
          <w:b/>
          <w:sz w:val="32"/>
          <w:szCs w:val="32"/>
        </w:rPr>
      </w:pPr>
    </w:p>
    <w:p w:rsidR="00B00C75" w:rsidRDefault="00B00C75" w:rsidP="00B00C75">
      <w:pPr>
        <w:pStyle w:val="31"/>
        <w:rPr>
          <w:b/>
          <w:sz w:val="32"/>
          <w:szCs w:val="32"/>
        </w:rPr>
      </w:pPr>
    </w:p>
    <w:p w:rsidR="00B00C75" w:rsidRDefault="00B00C75" w:rsidP="00B00C75">
      <w:pPr>
        <w:pStyle w:val="31"/>
        <w:rPr>
          <w:b/>
          <w:sz w:val="32"/>
          <w:szCs w:val="32"/>
        </w:rPr>
      </w:pPr>
    </w:p>
    <w:p w:rsidR="00B00C75" w:rsidRDefault="009F6949" w:rsidP="00B00C75">
      <w:pPr>
        <w:pStyle w:val="31"/>
        <w:rPr>
          <w:b/>
          <w:sz w:val="32"/>
          <w:szCs w:val="32"/>
        </w:rPr>
      </w:pPr>
      <w:r w:rsidRPr="00B00C75">
        <w:rPr>
          <w:rFonts w:hint="eastAsia"/>
          <w:b/>
          <w:sz w:val="32"/>
          <w:szCs w:val="32"/>
        </w:rPr>
        <w:lastRenderedPageBreak/>
        <w:t>4</w:t>
      </w:r>
      <w:r w:rsidRPr="00B00C75">
        <w:rPr>
          <w:b/>
          <w:sz w:val="32"/>
          <w:szCs w:val="32"/>
        </w:rPr>
        <w:t>.2.3</w:t>
      </w:r>
      <w:r w:rsidRPr="00B00C75">
        <w:rPr>
          <w:rFonts w:hint="eastAsia"/>
          <w:b/>
          <w:sz w:val="32"/>
          <w:szCs w:val="32"/>
        </w:rPr>
        <w:t>用户兴趣选择</w:t>
      </w:r>
      <w:bookmarkEnd w:id="42"/>
    </w:p>
    <w:p w:rsidR="00B00C75" w:rsidRPr="00B00C75" w:rsidRDefault="00B00C75" w:rsidP="00B00C75">
      <w:pPr>
        <w:pStyle w:val="31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8B7C4AC" wp14:editId="3D010494">
            <wp:extent cx="3217333" cy="539709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4397" cy="544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49" w:rsidRDefault="00A97069" w:rsidP="00B00C75">
      <w:r>
        <w:rPr>
          <w:noProof/>
        </w:rPr>
        <w:lastRenderedPageBreak/>
        <w:drawing>
          <wp:inline distT="0" distB="0" distL="0" distR="0" wp14:anchorId="1499A07F" wp14:editId="30DACA7F">
            <wp:extent cx="3162574" cy="5517358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49" w:rsidRPr="00A06F93" w:rsidRDefault="00A06F93" w:rsidP="005C635B">
      <w:r w:rsidRPr="00A06F93">
        <w:rPr>
          <w:rFonts w:hint="eastAsia"/>
        </w:rPr>
        <w:t>(</w:t>
      </w:r>
      <w:r w:rsidRPr="00A06F93">
        <w:t xml:space="preserve">1)  </w:t>
      </w:r>
      <w:r w:rsidR="009F6949" w:rsidRPr="00A06F93">
        <w:rPr>
          <w:rFonts w:hint="eastAsia"/>
        </w:rPr>
        <w:t>用户可以根据不同的兴趣</w:t>
      </w:r>
      <w:proofErr w:type="gramStart"/>
      <w:r w:rsidR="009F6949" w:rsidRPr="00A06F93">
        <w:rPr>
          <w:rFonts w:hint="eastAsia"/>
        </w:rPr>
        <w:t>版块</w:t>
      </w:r>
      <w:proofErr w:type="gramEnd"/>
      <w:r w:rsidR="009F6949" w:rsidRPr="00A06F93">
        <w:rPr>
          <w:rFonts w:hint="eastAsia"/>
        </w:rPr>
        <w:t>选择自己的兴趣爱好，在选择结束之后，会在下一页选择跟自己选择相同的推送。</w:t>
      </w:r>
    </w:p>
    <w:p w:rsidR="009F6949" w:rsidRPr="00A06F93" w:rsidRDefault="00A06F93" w:rsidP="005C635B">
      <w:r w:rsidRPr="00A06F93">
        <w:t xml:space="preserve">(2)  </w:t>
      </w:r>
      <w:r w:rsidR="009F6949" w:rsidRPr="00A06F93">
        <w:rPr>
          <w:rFonts w:hint="eastAsia"/>
        </w:rPr>
        <w:t>设置返回按钮，返回上一页修改</w:t>
      </w:r>
    </w:p>
    <w:p w:rsidR="009F6949" w:rsidRPr="00A06F93" w:rsidRDefault="00A06F93" w:rsidP="005C635B">
      <w:r w:rsidRPr="00A06F93">
        <w:rPr>
          <w:rFonts w:hint="eastAsia"/>
        </w:rPr>
        <w:t>(</w:t>
      </w:r>
      <w:r w:rsidRPr="00A06F93">
        <w:t xml:space="preserve">3)  </w:t>
      </w:r>
      <w:r w:rsidR="009F6949" w:rsidRPr="00A06F93">
        <w:rPr>
          <w:rFonts w:hint="eastAsia"/>
        </w:rPr>
        <w:t>设置跳过按钮，跳过设置页面，转到主页。</w:t>
      </w:r>
    </w:p>
    <w:p w:rsidR="00B00C75" w:rsidRDefault="00B00C75" w:rsidP="00B00C75">
      <w:pPr>
        <w:rPr>
          <w:b/>
          <w:sz w:val="32"/>
          <w:szCs w:val="32"/>
        </w:rPr>
      </w:pPr>
      <w:bookmarkStart w:id="43" w:name="_Toc530558641"/>
    </w:p>
    <w:p w:rsidR="00B00C75" w:rsidRDefault="00B00C75" w:rsidP="00B00C75">
      <w:pPr>
        <w:rPr>
          <w:b/>
          <w:sz w:val="32"/>
          <w:szCs w:val="32"/>
        </w:rPr>
      </w:pPr>
    </w:p>
    <w:p w:rsidR="00B00C75" w:rsidRDefault="00B00C75" w:rsidP="00B00C75">
      <w:pPr>
        <w:rPr>
          <w:b/>
          <w:sz w:val="32"/>
          <w:szCs w:val="32"/>
        </w:rPr>
      </w:pPr>
    </w:p>
    <w:p w:rsidR="00B00C75" w:rsidRDefault="00B00C75" w:rsidP="00B00C75">
      <w:pPr>
        <w:rPr>
          <w:b/>
          <w:sz w:val="32"/>
          <w:szCs w:val="32"/>
        </w:rPr>
      </w:pPr>
    </w:p>
    <w:p w:rsidR="00B00C75" w:rsidRDefault="00B00C75" w:rsidP="00B00C75">
      <w:pPr>
        <w:rPr>
          <w:b/>
          <w:sz w:val="32"/>
          <w:szCs w:val="32"/>
        </w:rPr>
      </w:pPr>
    </w:p>
    <w:p w:rsidR="00B00C75" w:rsidRDefault="00B00C75" w:rsidP="009C01C7">
      <w:pPr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702310</wp:posOffset>
            </wp:positionV>
            <wp:extent cx="3259455" cy="573786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949" w:rsidRPr="00B00C75">
        <w:rPr>
          <w:rFonts w:hint="eastAsia"/>
          <w:b/>
          <w:sz w:val="32"/>
          <w:szCs w:val="32"/>
        </w:rPr>
        <w:t>4.</w:t>
      </w:r>
      <w:r w:rsidR="009F6949" w:rsidRPr="00B00C75">
        <w:rPr>
          <w:b/>
          <w:sz w:val="32"/>
          <w:szCs w:val="32"/>
        </w:rPr>
        <w:t>3</w:t>
      </w:r>
      <w:r w:rsidR="009C01C7" w:rsidRPr="00B00C75">
        <w:rPr>
          <w:rFonts w:hint="eastAsia"/>
          <w:b/>
          <w:sz w:val="32"/>
          <w:szCs w:val="32"/>
        </w:rPr>
        <w:t>首页</w:t>
      </w:r>
      <w:bookmarkEnd w:id="43"/>
    </w:p>
    <w:p w:rsidR="009C01C7" w:rsidRPr="00B00C75" w:rsidRDefault="00A97069" w:rsidP="009C01C7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C7A6B9" wp14:editId="4E4EBF9D">
            <wp:extent cx="3093988" cy="5486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C7" w:rsidRPr="00A06F93" w:rsidRDefault="00A97069" w:rsidP="005C635B">
      <w:r>
        <w:rPr>
          <w:rFonts w:hint="eastAsia"/>
        </w:rPr>
        <w:t>分为推荐、最</w:t>
      </w:r>
      <w:r w:rsidR="009C01C7" w:rsidRPr="00A06F93">
        <w:rPr>
          <w:rFonts w:hint="eastAsia"/>
        </w:rPr>
        <w:t>新两个板块。</w:t>
      </w:r>
    </w:p>
    <w:p w:rsidR="009C01C7" w:rsidRDefault="00AB1745" w:rsidP="00AB1745">
      <w:pPr>
        <w:pStyle w:val="3"/>
        <w:numPr>
          <w:ilvl w:val="0"/>
          <w:numId w:val="0"/>
        </w:numPr>
        <w:ind w:left="720" w:hanging="720"/>
      </w:pPr>
      <w:bookmarkStart w:id="44" w:name="_Toc530558642"/>
      <w:r>
        <w:rPr>
          <w:rFonts w:hint="eastAsia"/>
        </w:rPr>
        <w:lastRenderedPageBreak/>
        <w:t>4</w:t>
      </w:r>
      <w:r>
        <w:t>.3.1</w:t>
      </w:r>
      <w:r>
        <w:rPr>
          <w:rFonts w:hint="eastAsia"/>
        </w:rPr>
        <w:t>推荐内容页面</w:t>
      </w:r>
      <w:bookmarkEnd w:id="44"/>
    </w:p>
    <w:p w:rsidR="00AB1745" w:rsidRDefault="00A97069" w:rsidP="00AB1745">
      <w:r>
        <w:rPr>
          <w:noProof/>
        </w:rPr>
        <w:drawing>
          <wp:inline distT="0" distB="0" distL="0" distR="0" wp14:anchorId="0A1F855C" wp14:editId="55140A63">
            <wp:extent cx="3101609" cy="5547841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45" w:rsidRPr="00A06F93" w:rsidRDefault="005C635B" w:rsidP="005C635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B1745" w:rsidRPr="00A06F93">
        <w:rPr>
          <w:rFonts w:hint="eastAsia"/>
        </w:rPr>
        <w:t>点击赞同</w:t>
      </w:r>
      <w:r w:rsidR="00AB1745" w:rsidRPr="00A06F93">
        <w:rPr>
          <w:rFonts w:hint="eastAsia"/>
        </w:rPr>
        <w:t xml:space="preserve"> </w:t>
      </w:r>
      <w:r w:rsidR="00AB1745" w:rsidRPr="00A06F93">
        <w:rPr>
          <w:rFonts w:hint="eastAsia"/>
        </w:rPr>
        <w:t>表示赞同此用户的观点</w:t>
      </w:r>
      <w:r w:rsidR="00AB1745" w:rsidRPr="00A06F93">
        <w:rPr>
          <w:rFonts w:hint="eastAsia"/>
        </w:rPr>
        <w:t xml:space="preserve"> </w:t>
      </w:r>
    </w:p>
    <w:p w:rsidR="00AB1745" w:rsidRPr="00A06F93" w:rsidRDefault="005C635B" w:rsidP="005C635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B1745" w:rsidRPr="00A06F93">
        <w:rPr>
          <w:rFonts w:hint="eastAsia"/>
        </w:rPr>
        <w:t>点击评论</w:t>
      </w:r>
      <w:r w:rsidR="00AB1745" w:rsidRPr="00A06F93">
        <w:rPr>
          <w:rFonts w:hint="eastAsia"/>
        </w:rPr>
        <w:t xml:space="preserve"> </w:t>
      </w:r>
      <w:r w:rsidR="00AB1745" w:rsidRPr="00A06F93">
        <w:rPr>
          <w:rFonts w:hint="eastAsia"/>
        </w:rPr>
        <w:t>用户可对此用户发表的内容进行评论</w:t>
      </w:r>
      <w:r w:rsidR="00AB1745" w:rsidRPr="00A06F93">
        <w:rPr>
          <w:rFonts w:hint="eastAsia"/>
        </w:rPr>
        <w:t xml:space="preserve"> </w:t>
      </w:r>
    </w:p>
    <w:p w:rsidR="00AB1745" w:rsidRPr="00A06F93" w:rsidRDefault="005C635B" w:rsidP="005C635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B1745" w:rsidRPr="00A06F93">
        <w:rPr>
          <w:rFonts w:hint="eastAsia"/>
        </w:rPr>
        <w:t>点击分享</w:t>
      </w:r>
      <w:r w:rsidR="00AB1745" w:rsidRPr="00A06F93">
        <w:rPr>
          <w:rFonts w:hint="eastAsia"/>
        </w:rPr>
        <w:t xml:space="preserve"> </w:t>
      </w:r>
      <w:r w:rsidR="00AB1745" w:rsidRPr="00A06F93">
        <w:rPr>
          <w:rFonts w:hint="eastAsia"/>
        </w:rPr>
        <w:t>用户可以分享此用户发表的内容</w:t>
      </w:r>
      <w:r w:rsidR="00AB1745" w:rsidRPr="00A06F93">
        <w:rPr>
          <w:rFonts w:hint="eastAsia"/>
        </w:rPr>
        <w:t xml:space="preserve"> </w:t>
      </w:r>
      <w:r w:rsidR="00AB1745" w:rsidRPr="00A06F93">
        <w:rPr>
          <w:rFonts w:hint="eastAsia"/>
        </w:rPr>
        <w:t>可以分享到微信、微信朋友圈、</w:t>
      </w:r>
      <w:r w:rsidR="00AB1745" w:rsidRPr="00A06F93">
        <w:rPr>
          <w:rFonts w:hint="eastAsia"/>
        </w:rPr>
        <w:t>QQ</w:t>
      </w:r>
      <w:r w:rsidR="00AB1745" w:rsidRPr="00A06F93">
        <w:rPr>
          <w:rFonts w:hint="eastAsia"/>
        </w:rPr>
        <w:t>、</w:t>
      </w:r>
      <w:r w:rsidR="00AB1745" w:rsidRPr="00A06F93">
        <w:rPr>
          <w:rFonts w:hint="eastAsia"/>
        </w:rPr>
        <w:t>QQ</w:t>
      </w:r>
      <w:r w:rsidR="00AB1745" w:rsidRPr="00A06F93">
        <w:rPr>
          <w:rFonts w:hint="eastAsia"/>
        </w:rPr>
        <w:t>空间。</w:t>
      </w:r>
    </w:p>
    <w:p w:rsidR="00AB1745" w:rsidRPr="00A06F93" w:rsidRDefault="005C635B" w:rsidP="005C635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B1745" w:rsidRPr="00A06F93">
        <w:rPr>
          <w:rFonts w:hint="eastAsia"/>
        </w:rPr>
        <w:t>返回上一页。</w:t>
      </w:r>
    </w:p>
    <w:p w:rsidR="00AB1745" w:rsidRDefault="00AB1745" w:rsidP="00C6299D">
      <w:pPr>
        <w:pStyle w:val="2"/>
        <w:numPr>
          <w:ilvl w:val="0"/>
          <w:numId w:val="0"/>
        </w:numPr>
      </w:pPr>
      <w:bookmarkStart w:id="45" w:name="_Toc530558643"/>
      <w:r>
        <w:rPr>
          <w:rFonts w:hint="eastAsia"/>
        </w:rPr>
        <w:lastRenderedPageBreak/>
        <w:t>4.</w:t>
      </w:r>
      <w:r>
        <w:t>4</w:t>
      </w:r>
      <w:r>
        <w:rPr>
          <w:rFonts w:hint="eastAsia"/>
        </w:rPr>
        <w:t>社区</w:t>
      </w:r>
      <w:bookmarkEnd w:id="45"/>
    </w:p>
    <w:p w:rsidR="00F344A7" w:rsidRPr="00F344A7" w:rsidRDefault="00796A9D" w:rsidP="00F344A7">
      <w:r>
        <w:rPr>
          <w:noProof/>
        </w:rPr>
        <w:drawing>
          <wp:inline distT="0" distB="0" distL="0" distR="0" wp14:anchorId="108B721C" wp14:editId="095660B0">
            <wp:extent cx="3078747" cy="5494496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7" w:rsidRPr="006429B7" w:rsidRDefault="00F344A7" w:rsidP="005C635B">
      <w:r w:rsidRPr="006429B7">
        <w:rPr>
          <w:rFonts w:hint="eastAsia"/>
        </w:rPr>
        <w:t>（</w:t>
      </w:r>
      <w:r w:rsidRPr="006429B7">
        <w:rPr>
          <w:rFonts w:hint="eastAsia"/>
        </w:rPr>
        <w:t>1</w:t>
      </w:r>
      <w:r w:rsidRPr="006429B7">
        <w:rPr>
          <w:rFonts w:hint="eastAsia"/>
        </w:rPr>
        <w:t>）点击赞同</w:t>
      </w:r>
      <w:r w:rsidRPr="006429B7">
        <w:rPr>
          <w:rFonts w:hint="eastAsia"/>
        </w:rPr>
        <w:t xml:space="preserve"> </w:t>
      </w:r>
      <w:r w:rsidRPr="006429B7">
        <w:rPr>
          <w:rFonts w:hint="eastAsia"/>
        </w:rPr>
        <w:t>表示赞同此用户的观点</w:t>
      </w:r>
      <w:r w:rsidRPr="006429B7">
        <w:rPr>
          <w:rFonts w:hint="eastAsia"/>
        </w:rPr>
        <w:t xml:space="preserve"> </w:t>
      </w:r>
    </w:p>
    <w:p w:rsidR="00F344A7" w:rsidRPr="006429B7" w:rsidRDefault="00F344A7" w:rsidP="005C635B">
      <w:r w:rsidRPr="006429B7">
        <w:rPr>
          <w:rFonts w:hint="eastAsia"/>
        </w:rPr>
        <w:t>（</w:t>
      </w:r>
      <w:r w:rsidRPr="006429B7">
        <w:rPr>
          <w:rFonts w:hint="eastAsia"/>
        </w:rPr>
        <w:t>2</w:t>
      </w:r>
      <w:r w:rsidRPr="006429B7">
        <w:rPr>
          <w:rFonts w:hint="eastAsia"/>
        </w:rPr>
        <w:t>）点击评论</w:t>
      </w:r>
      <w:r w:rsidRPr="006429B7">
        <w:rPr>
          <w:rFonts w:hint="eastAsia"/>
        </w:rPr>
        <w:t xml:space="preserve"> </w:t>
      </w:r>
      <w:r w:rsidRPr="006429B7">
        <w:rPr>
          <w:rFonts w:hint="eastAsia"/>
        </w:rPr>
        <w:t>用户可对此用户发表的内容进行评论</w:t>
      </w:r>
      <w:r w:rsidRPr="006429B7">
        <w:rPr>
          <w:rFonts w:hint="eastAsia"/>
        </w:rPr>
        <w:t xml:space="preserve"> </w:t>
      </w:r>
    </w:p>
    <w:p w:rsidR="00F344A7" w:rsidRPr="006429B7" w:rsidRDefault="00F344A7" w:rsidP="005C635B">
      <w:r w:rsidRPr="006429B7">
        <w:rPr>
          <w:rFonts w:hint="eastAsia"/>
        </w:rPr>
        <w:t>（</w:t>
      </w:r>
      <w:r w:rsidRPr="006429B7">
        <w:rPr>
          <w:rFonts w:hint="eastAsia"/>
        </w:rPr>
        <w:t>3</w:t>
      </w:r>
      <w:r w:rsidRPr="006429B7">
        <w:rPr>
          <w:rFonts w:hint="eastAsia"/>
        </w:rPr>
        <w:t>）点击转发</w:t>
      </w:r>
      <w:r w:rsidRPr="006429B7">
        <w:rPr>
          <w:rFonts w:hint="eastAsia"/>
        </w:rPr>
        <w:t xml:space="preserve"> </w:t>
      </w:r>
      <w:r w:rsidRPr="006429B7">
        <w:rPr>
          <w:rFonts w:hint="eastAsia"/>
        </w:rPr>
        <w:t>用户可对此用户发表的内容进行转发</w:t>
      </w:r>
      <w:r w:rsidRPr="006429B7">
        <w:rPr>
          <w:rFonts w:hint="eastAsia"/>
        </w:rPr>
        <w:t xml:space="preserve"> </w:t>
      </w:r>
      <w:r w:rsidRPr="006429B7">
        <w:rPr>
          <w:rFonts w:hint="eastAsia"/>
        </w:rPr>
        <w:t>跳转到转发页面</w:t>
      </w:r>
    </w:p>
    <w:p w:rsidR="00F344A7" w:rsidRPr="006429B7" w:rsidRDefault="00F344A7" w:rsidP="005C635B">
      <w:r w:rsidRPr="006429B7">
        <w:rPr>
          <w:rFonts w:hint="eastAsia"/>
        </w:rPr>
        <w:t>（</w:t>
      </w:r>
      <w:r w:rsidRPr="006429B7">
        <w:rPr>
          <w:rFonts w:hint="eastAsia"/>
        </w:rPr>
        <w:t>4</w:t>
      </w:r>
      <w:r w:rsidRPr="006429B7">
        <w:rPr>
          <w:rFonts w:hint="eastAsia"/>
        </w:rPr>
        <w:t>）点击分享</w:t>
      </w:r>
      <w:r w:rsidRPr="006429B7">
        <w:rPr>
          <w:rFonts w:hint="eastAsia"/>
        </w:rPr>
        <w:t xml:space="preserve"> </w:t>
      </w:r>
      <w:r w:rsidRPr="006429B7">
        <w:rPr>
          <w:rFonts w:hint="eastAsia"/>
        </w:rPr>
        <w:t>用户可以分享此用户发表的内容</w:t>
      </w:r>
      <w:r w:rsidRPr="006429B7">
        <w:rPr>
          <w:rFonts w:hint="eastAsia"/>
        </w:rPr>
        <w:t xml:space="preserve"> </w:t>
      </w:r>
      <w:r w:rsidRPr="006429B7">
        <w:rPr>
          <w:rFonts w:hint="eastAsia"/>
        </w:rPr>
        <w:t>可以分享到微信、</w:t>
      </w:r>
      <w:proofErr w:type="gramStart"/>
      <w:r w:rsidRPr="006429B7">
        <w:rPr>
          <w:rFonts w:hint="eastAsia"/>
        </w:rPr>
        <w:t>微信朋友</w:t>
      </w:r>
      <w:proofErr w:type="gramEnd"/>
      <w:r w:rsidRPr="006429B7">
        <w:rPr>
          <w:rFonts w:hint="eastAsia"/>
        </w:rPr>
        <w:t>圈、</w:t>
      </w:r>
      <w:r w:rsidRPr="006429B7">
        <w:rPr>
          <w:rFonts w:hint="eastAsia"/>
        </w:rPr>
        <w:t>QQ</w:t>
      </w:r>
      <w:r w:rsidRPr="006429B7">
        <w:rPr>
          <w:rFonts w:hint="eastAsia"/>
        </w:rPr>
        <w:t>、</w:t>
      </w:r>
      <w:r w:rsidRPr="006429B7">
        <w:rPr>
          <w:rFonts w:hint="eastAsia"/>
        </w:rPr>
        <w:t>QQ</w:t>
      </w:r>
      <w:r w:rsidRPr="006429B7">
        <w:rPr>
          <w:rFonts w:hint="eastAsia"/>
        </w:rPr>
        <w:t>空间</w:t>
      </w:r>
    </w:p>
    <w:p w:rsidR="00F344A7" w:rsidRPr="006429B7" w:rsidRDefault="006429B7" w:rsidP="005C635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F344A7" w:rsidRPr="006429B7">
        <w:rPr>
          <w:rFonts w:hint="eastAsia"/>
        </w:rPr>
        <w:t>转发页面</w:t>
      </w:r>
      <w:r w:rsidR="00F344A7" w:rsidRPr="006429B7">
        <w:rPr>
          <w:rFonts w:hint="eastAsia"/>
        </w:rPr>
        <w:t xml:space="preserve"> </w:t>
      </w:r>
      <w:r w:rsidR="00F344A7" w:rsidRPr="006429B7">
        <w:rPr>
          <w:rFonts w:hint="eastAsia"/>
        </w:rPr>
        <w:t>描述自己看到此内容的想法</w:t>
      </w:r>
      <w:r w:rsidR="00F344A7" w:rsidRPr="006429B7">
        <w:rPr>
          <w:rFonts w:hint="eastAsia"/>
        </w:rPr>
        <w:t xml:space="preserve"> </w:t>
      </w:r>
      <w:r w:rsidR="00F344A7" w:rsidRPr="006429B7">
        <w:rPr>
          <w:rFonts w:hint="eastAsia"/>
        </w:rPr>
        <w:t>点击发表图标发表此内容</w:t>
      </w:r>
      <w:r w:rsidR="00F344A7" w:rsidRPr="006429B7">
        <w:rPr>
          <w:rFonts w:hint="eastAsia"/>
        </w:rPr>
        <w:t xml:space="preserve"> </w:t>
      </w:r>
      <w:r w:rsidR="00F344A7" w:rsidRPr="006429B7">
        <w:rPr>
          <w:rFonts w:hint="eastAsia"/>
        </w:rPr>
        <w:t>点击叉号返回社区页面</w:t>
      </w:r>
      <w:r w:rsidR="00F344A7" w:rsidRPr="006429B7">
        <w:rPr>
          <w:rFonts w:hint="eastAsia"/>
        </w:rPr>
        <w:t xml:space="preserve"> </w:t>
      </w:r>
    </w:p>
    <w:p w:rsidR="00F344A7" w:rsidRDefault="00F344A7" w:rsidP="00C6299D">
      <w:pPr>
        <w:pStyle w:val="2"/>
        <w:numPr>
          <w:ilvl w:val="0"/>
          <w:numId w:val="0"/>
        </w:numPr>
      </w:pPr>
      <w:bookmarkStart w:id="46" w:name="_Toc530558644"/>
      <w:r>
        <w:rPr>
          <w:rFonts w:hint="eastAsia"/>
        </w:rPr>
        <w:lastRenderedPageBreak/>
        <w:t>4.</w:t>
      </w:r>
      <w:r>
        <w:t>5</w:t>
      </w:r>
      <w:r>
        <w:rPr>
          <w:rFonts w:hint="eastAsia"/>
        </w:rPr>
        <w:t>我的页面</w:t>
      </w:r>
      <w:bookmarkEnd w:id="46"/>
    </w:p>
    <w:p w:rsidR="00C45F20" w:rsidRDefault="00A97069" w:rsidP="00C45F20">
      <w:r>
        <w:rPr>
          <w:noProof/>
        </w:rPr>
        <w:drawing>
          <wp:inline distT="0" distB="0" distL="0" distR="0" wp14:anchorId="50E21FF3" wp14:editId="18D62672">
            <wp:extent cx="3101609" cy="5547841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44" w:rsidRPr="006429B7" w:rsidRDefault="00DE3E44" w:rsidP="005C635B">
      <w:r w:rsidRPr="006429B7">
        <w:rPr>
          <w:rFonts w:hint="eastAsia"/>
        </w:rPr>
        <w:t>本模块的功能主要包括以下几点：</w:t>
      </w:r>
    </w:p>
    <w:p w:rsidR="004A4F6A" w:rsidRDefault="00DE3E44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点击个人头像，可以展示个人</w:t>
      </w:r>
      <w:r w:rsidR="00497827" w:rsidRPr="006429B7">
        <w:rPr>
          <w:rFonts w:hint="eastAsia"/>
        </w:rPr>
        <w:t>首页。</w:t>
      </w:r>
      <w:r w:rsidR="004A4F6A" w:rsidRPr="006429B7">
        <w:rPr>
          <w:rFonts w:hint="eastAsia"/>
        </w:rPr>
        <w:t>个人首页展示个人基本信息资料和相册视频集。</w:t>
      </w:r>
    </w:p>
    <w:p w:rsidR="005C635B" w:rsidRDefault="00F25C5A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点击个人头像右侧的消息通知按钮，可以展示收到的消息和</w:t>
      </w:r>
      <w:r w:rsidR="00324194" w:rsidRPr="006429B7">
        <w:rPr>
          <w:rFonts w:hint="eastAsia"/>
        </w:rPr>
        <w:t>通知</w:t>
      </w:r>
      <w:r w:rsidRPr="006429B7">
        <w:rPr>
          <w:rFonts w:hint="eastAsia"/>
        </w:rPr>
        <w:t>。</w:t>
      </w:r>
    </w:p>
    <w:p w:rsidR="005C635B" w:rsidRDefault="00497827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点击我的创作，可以展示个人写的说说和发表的文章，说说和文章可以进行评论、点赞、转发等功能。展示的个人说说和文章按照时间的顺序进行排列。</w:t>
      </w:r>
    </w:p>
    <w:p w:rsidR="005C635B" w:rsidRDefault="00497827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点击我的关注和我的粉丝</w:t>
      </w:r>
      <w:proofErr w:type="gramStart"/>
      <w:r w:rsidRPr="006429B7">
        <w:rPr>
          <w:rFonts w:hint="eastAsia"/>
        </w:rPr>
        <w:t>版块</w:t>
      </w:r>
      <w:proofErr w:type="gramEnd"/>
      <w:r w:rsidRPr="006429B7">
        <w:rPr>
          <w:rFonts w:hint="eastAsia"/>
        </w:rPr>
        <w:t>，可以展示个人的关注的人和个人所被关注的人，点击这些人可以进入他们的个人主页，展示上述的内容。</w:t>
      </w:r>
    </w:p>
    <w:p w:rsidR="005C635B" w:rsidRDefault="00511C34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lastRenderedPageBreak/>
        <w:t>点击我的账户，可以展示个人头像、兴趣、基本信息等内容，在我的账户页面点击编辑可以对个人账户信息进行修改。</w:t>
      </w:r>
    </w:p>
    <w:p w:rsidR="005C635B" w:rsidRDefault="00E566E3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点击我的相册，可以展示对应的孩子的相册的内容，相册内容按照作者对应标题进行分类。</w:t>
      </w:r>
    </w:p>
    <w:p w:rsidR="005C635B" w:rsidRDefault="00497827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点击我的</w:t>
      </w:r>
      <w:r w:rsidR="00E566E3" w:rsidRPr="006429B7">
        <w:rPr>
          <w:rFonts w:hint="eastAsia"/>
        </w:rPr>
        <w:t>视频</w:t>
      </w:r>
      <w:r w:rsidRPr="006429B7">
        <w:rPr>
          <w:rFonts w:hint="eastAsia"/>
        </w:rPr>
        <w:t>，可以展示对应的孩子的</w:t>
      </w:r>
      <w:r w:rsidR="00E566E3" w:rsidRPr="006429B7">
        <w:rPr>
          <w:rFonts w:hint="eastAsia"/>
        </w:rPr>
        <w:t>视频的内容，视频内容按照作者编辑的对应标题进行分类。</w:t>
      </w:r>
    </w:p>
    <w:p w:rsidR="005C635B" w:rsidRDefault="00497827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点击意见反馈，可以对应的向平台提出相应的意见。</w:t>
      </w:r>
      <w:r w:rsidR="00F768BB" w:rsidRPr="006429B7">
        <w:rPr>
          <w:rFonts w:hint="eastAsia"/>
        </w:rPr>
        <w:t>向平台提出意见需留下本人的</w:t>
      </w:r>
      <w:r w:rsidR="00F768BB" w:rsidRPr="006429B7">
        <w:rPr>
          <w:rFonts w:hint="eastAsia"/>
        </w:rPr>
        <w:t>QQ</w:t>
      </w:r>
      <w:r w:rsidR="00F768BB" w:rsidRPr="006429B7">
        <w:rPr>
          <w:rFonts w:hint="eastAsia"/>
        </w:rPr>
        <w:t>或</w:t>
      </w:r>
      <w:proofErr w:type="gramStart"/>
      <w:r w:rsidR="00F768BB" w:rsidRPr="006429B7">
        <w:rPr>
          <w:rFonts w:hint="eastAsia"/>
        </w:rPr>
        <w:t>微信号码</w:t>
      </w:r>
      <w:proofErr w:type="gramEnd"/>
      <w:r w:rsidR="00F768BB" w:rsidRPr="006429B7">
        <w:rPr>
          <w:rFonts w:hint="eastAsia"/>
        </w:rPr>
        <w:t>。</w:t>
      </w:r>
    </w:p>
    <w:p w:rsidR="005C635B" w:rsidRDefault="00497827" w:rsidP="005C635B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点击分享给好友，将弹出框，调用</w:t>
      </w:r>
      <w:proofErr w:type="gramStart"/>
      <w:r w:rsidRPr="006429B7">
        <w:rPr>
          <w:rFonts w:hint="eastAsia"/>
        </w:rPr>
        <w:t>微信和微博</w:t>
      </w:r>
      <w:proofErr w:type="gramEnd"/>
      <w:r w:rsidRPr="006429B7">
        <w:rPr>
          <w:rFonts w:hint="eastAsia"/>
        </w:rPr>
        <w:t>和</w:t>
      </w:r>
      <w:r w:rsidRPr="006429B7">
        <w:rPr>
          <w:rFonts w:hint="eastAsia"/>
        </w:rPr>
        <w:t>QQ</w:t>
      </w:r>
      <w:r w:rsidRPr="006429B7">
        <w:rPr>
          <w:rFonts w:hint="eastAsia"/>
        </w:rPr>
        <w:t>的相关接口进行分享。</w:t>
      </w:r>
    </w:p>
    <w:p w:rsidR="00C6299D" w:rsidRDefault="00497827" w:rsidP="00C6299D">
      <w:pPr>
        <w:pStyle w:val="a8"/>
        <w:numPr>
          <w:ilvl w:val="0"/>
          <w:numId w:val="15"/>
        </w:numPr>
        <w:ind w:firstLineChars="0"/>
      </w:pPr>
      <w:r w:rsidRPr="006429B7">
        <w:rPr>
          <w:rFonts w:hint="eastAsia"/>
        </w:rPr>
        <w:t>点击设置可以进行账号的退出以及</w:t>
      </w:r>
      <w:r w:rsidR="00F768BB" w:rsidRPr="006429B7">
        <w:rPr>
          <w:rFonts w:hint="eastAsia"/>
        </w:rPr>
        <w:t>清除缓存查看版本信息等内容</w:t>
      </w:r>
      <w:r w:rsidRPr="006429B7">
        <w:rPr>
          <w:rFonts w:hint="eastAsia"/>
        </w:rPr>
        <w:t>。</w:t>
      </w:r>
      <w:r w:rsidR="00F768BB" w:rsidRPr="006429B7">
        <w:rPr>
          <w:rFonts w:hint="eastAsia"/>
        </w:rPr>
        <w:t>退出账户需要进入登录页面进行重新登录操作。</w:t>
      </w:r>
      <w:bookmarkStart w:id="47" w:name="_Toc530558645"/>
    </w:p>
    <w:p w:rsidR="00F344A7" w:rsidRDefault="00F344A7" w:rsidP="00C6299D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 w:rsidR="00C6299D">
        <w:t>5.1</w:t>
      </w:r>
      <w:r>
        <w:rPr>
          <w:rFonts w:hint="eastAsia"/>
        </w:rPr>
        <w:t>个人主页模块</w:t>
      </w:r>
      <w:bookmarkEnd w:id="47"/>
    </w:p>
    <w:p w:rsidR="00F344A7" w:rsidRDefault="00796A9D" w:rsidP="00F344A7">
      <w:r>
        <w:rPr>
          <w:noProof/>
        </w:rPr>
        <w:drawing>
          <wp:inline distT="0" distB="0" distL="0" distR="0" wp14:anchorId="4EBB95AB" wp14:editId="370F4499">
            <wp:extent cx="3116850" cy="5532599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A7" w:rsidRPr="006429B7" w:rsidRDefault="00F344A7" w:rsidP="00C6299D">
      <w:r w:rsidRPr="006429B7">
        <w:rPr>
          <w:rFonts w:hint="eastAsia"/>
        </w:rPr>
        <w:t>本模块的主要功能主要包括以下几点：</w:t>
      </w:r>
    </w:p>
    <w:p w:rsidR="00F344A7" w:rsidRPr="006429B7" w:rsidRDefault="006429B7" w:rsidP="00C6299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344A7" w:rsidRPr="006429B7">
        <w:rPr>
          <w:rFonts w:hint="eastAsia"/>
        </w:rPr>
        <w:t>头像、关注、粉丝、基本资料都是用户向别人展示的基本信息</w:t>
      </w:r>
    </w:p>
    <w:p w:rsidR="00F344A7" w:rsidRPr="006429B7" w:rsidRDefault="006429B7" w:rsidP="00C6299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344A7" w:rsidRPr="006429B7">
        <w:rPr>
          <w:rFonts w:hint="eastAsia"/>
        </w:rPr>
        <w:t>点击相册集，可以展示用户制作的相册集，相册集是按照用户孩子成长时间分类的。</w:t>
      </w:r>
    </w:p>
    <w:p w:rsidR="00F344A7" w:rsidRPr="006429B7" w:rsidRDefault="006429B7" w:rsidP="00C6299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344A7" w:rsidRPr="006429B7">
        <w:rPr>
          <w:rFonts w:hint="eastAsia"/>
        </w:rPr>
        <w:t>点击时光树，可以展示用户为自己的孩子制作的时光树，表现孩子在成长过程中逐渐培养的优秀品质。</w:t>
      </w:r>
    </w:p>
    <w:p w:rsidR="00F344A7" w:rsidRPr="006429B7" w:rsidRDefault="006429B7" w:rsidP="00C6299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F344A7" w:rsidRPr="006429B7">
        <w:rPr>
          <w:rFonts w:hint="eastAsia"/>
        </w:rPr>
        <w:t>点击视频集，可以展示用户制作的视频集，视频集是按照孩子成长时间分类的。</w:t>
      </w:r>
    </w:p>
    <w:p w:rsidR="00F344A7" w:rsidRDefault="006429B7" w:rsidP="00C6299D">
      <w:pPr>
        <w:pStyle w:val="2"/>
        <w:numPr>
          <w:ilvl w:val="0"/>
          <w:numId w:val="0"/>
        </w:numPr>
      </w:pPr>
      <w:bookmarkStart w:id="48" w:name="_Toc530558646"/>
      <w:r>
        <w:lastRenderedPageBreak/>
        <w:t>4.6</w:t>
      </w:r>
      <w:r w:rsidR="00C6299D">
        <w:t xml:space="preserve"> </w:t>
      </w:r>
      <w:r w:rsidR="00F344A7">
        <w:rPr>
          <w:rFonts w:hint="eastAsia"/>
        </w:rPr>
        <w:t>+</w:t>
      </w:r>
      <w:r w:rsidR="00F344A7">
        <w:t xml:space="preserve"> </w:t>
      </w:r>
      <w:r w:rsidR="00F344A7">
        <w:rPr>
          <w:rFonts w:hint="eastAsia"/>
        </w:rPr>
        <w:t>页面模块</w:t>
      </w:r>
      <w:bookmarkEnd w:id="48"/>
    </w:p>
    <w:p w:rsidR="00F344A7" w:rsidRDefault="00796A9D" w:rsidP="00F344A7">
      <w:r>
        <w:rPr>
          <w:noProof/>
        </w:rPr>
        <w:drawing>
          <wp:inline distT="0" distB="0" distL="0" distR="0" wp14:anchorId="0886B883" wp14:editId="134404AD">
            <wp:extent cx="3139712" cy="5524979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93" w:rsidRPr="006429B7" w:rsidRDefault="00A06F93" w:rsidP="00C6299D">
      <w:r w:rsidRPr="006429B7">
        <w:rPr>
          <w:rFonts w:hint="eastAsia"/>
        </w:rPr>
        <w:t>1</w:t>
      </w:r>
      <w:r w:rsidRPr="006429B7">
        <w:rPr>
          <w:rFonts w:hint="eastAsia"/>
        </w:rPr>
        <w:t>、上传照片</w:t>
      </w:r>
    </w:p>
    <w:p w:rsidR="00A06F93" w:rsidRPr="006429B7" w:rsidRDefault="00A06F93" w:rsidP="00C6299D">
      <w:r w:rsidRPr="006429B7">
        <w:rPr>
          <w:rFonts w:hint="eastAsia"/>
        </w:rPr>
        <w:t>可以从本地选择孩子的照片上传到我的相册中，为孩子制作专属的相册集。</w:t>
      </w:r>
    </w:p>
    <w:p w:rsidR="00A06F93" w:rsidRPr="006429B7" w:rsidRDefault="00A06F93" w:rsidP="00C6299D">
      <w:r w:rsidRPr="006429B7">
        <w:rPr>
          <w:rFonts w:hint="eastAsia"/>
        </w:rPr>
        <w:t>2</w:t>
      </w:r>
      <w:r w:rsidRPr="006429B7">
        <w:rPr>
          <w:rFonts w:hint="eastAsia"/>
        </w:rPr>
        <w:t>、上传视频</w:t>
      </w:r>
    </w:p>
    <w:p w:rsidR="00A06F93" w:rsidRPr="006429B7" w:rsidRDefault="00A06F93" w:rsidP="00C6299D">
      <w:r w:rsidRPr="006429B7">
        <w:rPr>
          <w:rFonts w:hint="eastAsia"/>
        </w:rPr>
        <w:t>可以从本地选择孩子的视频上传到我的视频中。</w:t>
      </w:r>
    </w:p>
    <w:p w:rsidR="00A06F93" w:rsidRPr="006429B7" w:rsidRDefault="00A06F93" w:rsidP="00C6299D">
      <w:r w:rsidRPr="006429B7">
        <w:rPr>
          <w:rFonts w:hint="eastAsia"/>
        </w:rPr>
        <w:t>3</w:t>
      </w:r>
      <w:r w:rsidRPr="006429B7">
        <w:rPr>
          <w:rFonts w:hint="eastAsia"/>
        </w:rPr>
        <w:t>、发布说说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1</w:t>
      </w:r>
      <w:r w:rsidRPr="006429B7">
        <w:rPr>
          <w:rFonts w:hint="eastAsia"/>
        </w:rPr>
        <w:t>）取消：可以选择取消功能，不发布说说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2</w:t>
      </w:r>
      <w:r w:rsidRPr="006429B7">
        <w:rPr>
          <w:rFonts w:hint="eastAsia"/>
        </w:rPr>
        <w:t>）发布：点击发布功能，说说共享到社区，可以在我的说说中查看已发布的所有说说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3</w:t>
      </w:r>
      <w:r w:rsidRPr="006429B7">
        <w:rPr>
          <w:rFonts w:hint="eastAsia"/>
        </w:rPr>
        <w:t>）发布文字：可以写下此时此刻的想法，和想对孩子说的话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4</w:t>
      </w:r>
      <w:r w:rsidRPr="006429B7">
        <w:rPr>
          <w:rFonts w:hint="eastAsia"/>
        </w:rPr>
        <w:t>）配图：从本地选择视频或照片上传</w:t>
      </w:r>
    </w:p>
    <w:p w:rsidR="00A06F93" w:rsidRPr="006429B7" w:rsidRDefault="00A06F93" w:rsidP="00C6299D">
      <w:r w:rsidRPr="006429B7">
        <w:rPr>
          <w:rFonts w:hint="eastAsia"/>
        </w:rPr>
        <w:lastRenderedPageBreak/>
        <w:t>（</w:t>
      </w:r>
      <w:r w:rsidRPr="006429B7">
        <w:rPr>
          <w:rFonts w:hint="eastAsia"/>
        </w:rPr>
        <w:t>5</w:t>
      </w:r>
      <w:r w:rsidRPr="006429B7">
        <w:rPr>
          <w:rFonts w:hint="eastAsia"/>
        </w:rPr>
        <w:t>）添加地点：定位自己的位置（默认为不显示）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6</w:t>
      </w:r>
      <w:r w:rsidRPr="006429B7">
        <w:rPr>
          <w:rFonts w:hint="eastAsia"/>
        </w:rPr>
        <w:t>）权限：选择公开或私密（默认为公开）</w:t>
      </w:r>
    </w:p>
    <w:p w:rsidR="00A06F93" w:rsidRPr="006429B7" w:rsidRDefault="00A06F93" w:rsidP="00C6299D">
      <w:r w:rsidRPr="006429B7">
        <w:rPr>
          <w:rFonts w:hint="eastAsia"/>
        </w:rPr>
        <w:t>4</w:t>
      </w:r>
      <w:r w:rsidRPr="006429B7">
        <w:rPr>
          <w:rFonts w:hint="eastAsia"/>
        </w:rPr>
        <w:t>、发表文章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1</w:t>
      </w:r>
      <w:r w:rsidRPr="006429B7">
        <w:rPr>
          <w:rFonts w:hint="eastAsia"/>
        </w:rPr>
        <w:t>）取消：可以选择取消功能，不发表文章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2</w:t>
      </w:r>
      <w:r w:rsidRPr="006429B7">
        <w:rPr>
          <w:rFonts w:hint="eastAsia"/>
        </w:rPr>
        <w:t>）发表：点击发表功能，可以在我的文章中查看已发布的文章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3</w:t>
      </w:r>
      <w:r w:rsidRPr="006429B7">
        <w:rPr>
          <w:rFonts w:hint="eastAsia"/>
        </w:rPr>
        <w:t>）发布文章：可以记录陪伴孩子的这段时间，自己的收获和成长。</w:t>
      </w:r>
    </w:p>
    <w:p w:rsidR="00A06F93" w:rsidRPr="006429B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5</w:t>
      </w:r>
      <w:r w:rsidRPr="006429B7">
        <w:rPr>
          <w:rFonts w:hint="eastAsia"/>
        </w:rPr>
        <w:t>）添加地点：定位自己的位置（默认为不显示）</w:t>
      </w:r>
    </w:p>
    <w:p w:rsidR="00F344A7" w:rsidRDefault="00A06F93" w:rsidP="00C6299D">
      <w:r w:rsidRPr="006429B7">
        <w:rPr>
          <w:rFonts w:hint="eastAsia"/>
        </w:rPr>
        <w:t>（</w:t>
      </w:r>
      <w:r w:rsidRPr="006429B7">
        <w:rPr>
          <w:rFonts w:hint="eastAsia"/>
        </w:rPr>
        <w:t>6</w:t>
      </w:r>
      <w:r w:rsidRPr="006429B7">
        <w:rPr>
          <w:rFonts w:hint="eastAsia"/>
        </w:rPr>
        <w:t>）权限：选择公开或私密（默认为公开）</w:t>
      </w:r>
    </w:p>
    <w:p w:rsidR="008A4161" w:rsidRDefault="008A4161" w:rsidP="008A4161">
      <w:pPr>
        <w:pStyle w:val="2"/>
        <w:numPr>
          <w:ilvl w:val="0"/>
          <w:numId w:val="0"/>
        </w:numPr>
      </w:pPr>
      <w:r>
        <w:rPr>
          <w:rFonts w:hint="eastAsia"/>
        </w:rPr>
        <w:t>4</w:t>
      </w:r>
      <w:r>
        <w:t xml:space="preserve">.7 </w:t>
      </w:r>
      <w:r>
        <w:rPr>
          <w:rFonts w:hint="eastAsia"/>
        </w:rPr>
        <w:t>后台模块</w:t>
      </w:r>
    </w:p>
    <w:p w:rsidR="008A4161" w:rsidRPr="008A4161" w:rsidRDefault="008A4161" w:rsidP="008A4161">
      <w:pPr>
        <w:rPr>
          <w:b/>
        </w:rPr>
      </w:pPr>
      <w:r w:rsidRPr="008A4161">
        <w:rPr>
          <w:rFonts w:hint="eastAsia"/>
          <w:b/>
        </w:rPr>
        <w:t>主页模块：</w:t>
      </w:r>
    </w:p>
    <w:p w:rsidR="008A4161" w:rsidRDefault="008A4161" w:rsidP="008A4161">
      <w:r>
        <w:rPr>
          <w:noProof/>
        </w:rPr>
        <w:drawing>
          <wp:inline distT="0" distB="0" distL="0" distR="0" wp14:anchorId="6A6385DD" wp14:editId="07134E86">
            <wp:extent cx="5274310" cy="3811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19296F" w:rsidP="008A416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A4161">
        <w:rPr>
          <w:rFonts w:hint="eastAsia"/>
        </w:rPr>
        <w:t>点击文章管理，可以看到文章的详细信息，也可以进行文章的发表，删除，修改，查询。</w:t>
      </w:r>
    </w:p>
    <w:p w:rsidR="008A4161" w:rsidRDefault="0019296F" w:rsidP="008A416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A4161">
        <w:rPr>
          <w:rFonts w:hint="eastAsia"/>
        </w:rPr>
        <w:t>点击说说管理，可以看到发布说说的详细信息，也可以进行说说的发表，删除，修改，查询。</w:t>
      </w:r>
    </w:p>
    <w:p w:rsidR="008A4161" w:rsidRDefault="0019296F" w:rsidP="008A416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A4161">
        <w:rPr>
          <w:rFonts w:hint="eastAsia"/>
        </w:rPr>
        <w:t>点击相册管理，可以看到相册和照片的详细信息。</w:t>
      </w:r>
    </w:p>
    <w:p w:rsidR="008A4161" w:rsidRDefault="0019296F" w:rsidP="008A4161"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8A4161">
        <w:rPr>
          <w:rFonts w:hint="eastAsia"/>
        </w:rPr>
        <w:t>点击视频管理，可以看到视频的详细信息。</w:t>
      </w:r>
    </w:p>
    <w:p w:rsidR="008A4161" w:rsidRDefault="0019296F" w:rsidP="008A416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8A4161">
        <w:rPr>
          <w:rFonts w:hint="eastAsia"/>
        </w:rPr>
        <w:t>点击成长树管理，可以看到成长树和果实的详细信息。</w:t>
      </w:r>
    </w:p>
    <w:p w:rsidR="008A4161" w:rsidRDefault="0019296F" w:rsidP="008A4161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8A4161">
        <w:rPr>
          <w:rFonts w:hint="eastAsia"/>
        </w:rPr>
        <w:t>点击评论管理，可以看到程序所有评论的详细信息和用户对程序的反馈信息。</w:t>
      </w:r>
    </w:p>
    <w:p w:rsidR="008A4161" w:rsidRDefault="0019296F" w:rsidP="008A4161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8A4161">
        <w:rPr>
          <w:rFonts w:hint="eastAsia"/>
        </w:rPr>
        <w:t>点击用户管理，可以看到程序所有用户的详细信息。</w:t>
      </w:r>
    </w:p>
    <w:p w:rsidR="008A4161" w:rsidRPr="0019296F" w:rsidRDefault="008A4161" w:rsidP="008A4161">
      <w:pPr>
        <w:rPr>
          <w:b/>
          <w:noProof/>
        </w:rPr>
      </w:pPr>
      <w:r w:rsidRPr="0019296F">
        <w:rPr>
          <w:rFonts w:hint="eastAsia"/>
          <w:b/>
          <w:noProof/>
        </w:rPr>
        <w:t>文章管理模块：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0AB818FD" wp14:editId="53A35F20">
            <wp:extent cx="5274310" cy="3815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Pr="00BE1464" w:rsidRDefault="008A4161" w:rsidP="008A4161">
      <w:r>
        <w:rPr>
          <w:rFonts w:hint="eastAsia"/>
        </w:rPr>
        <w:t>该模块主要展现文章的详细信息，包括：文章</w:t>
      </w:r>
      <w:r>
        <w:rPr>
          <w:rFonts w:hint="eastAsia"/>
        </w:rPr>
        <w:t>id</w:t>
      </w:r>
      <w:r>
        <w:rPr>
          <w:rFonts w:hint="eastAsia"/>
        </w:rPr>
        <w:t>，文章标题，文章内容，文章发布时间，文章所属栏目，文章状态，作者</w:t>
      </w:r>
      <w:r>
        <w:rPr>
          <w:rFonts w:hint="eastAsia"/>
        </w:rPr>
        <w:t>id</w:t>
      </w:r>
      <w:r>
        <w:rPr>
          <w:rFonts w:hint="eastAsia"/>
        </w:rPr>
        <w:t>，操作</w:t>
      </w:r>
    </w:p>
    <w:p w:rsidR="008A4161" w:rsidRDefault="0019296F" w:rsidP="00192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A4161">
        <w:rPr>
          <w:rFonts w:hint="eastAsia"/>
        </w:rPr>
        <w:t>点击“发布文章”可以在平台上发布一篇文章。</w:t>
      </w:r>
    </w:p>
    <w:p w:rsidR="008A4161" w:rsidRDefault="0019296F" w:rsidP="00192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A4161">
        <w:rPr>
          <w:rFonts w:hint="eastAsia"/>
        </w:rPr>
        <w:t>点击“显示</w:t>
      </w:r>
      <w:r w:rsidR="008A4161">
        <w:rPr>
          <w:rFonts w:hint="eastAsia"/>
        </w:rPr>
        <w:t>/</w:t>
      </w:r>
      <w:r w:rsidR="008A4161">
        <w:rPr>
          <w:rFonts w:hint="eastAsia"/>
        </w:rPr>
        <w:t>隐藏列”，可以选择显示</w:t>
      </w:r>
      <w:r w:rsidR="008A4161">
        <w:rPr>
          <w:rFonts w:hint="eastAsia"/>
        </w:rPr>
        <w:t>/</w:t>
      </w:r>
      <w:r w:rsidR="008A4161">
        <w:rPr>
          <w:rFonts w:hint="eastAsia"/>
        </w:rPr>
        <w:t>隐藏某一列。</w:t>
      </w:r>
    </w:p>
    <w:p w:rsidR="008A4161" w:rsidRDefault="0019296F" w:rsidP="00192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A4161">
        <w:rPr>
          <w:rFonts w:hint="eastAsia"/>
        </w:rPr>
        <w:t>点击</w:t>
      </w:r>
      <w:r w:rsidR="008A4161">
        <w:rPr>
          <w:noProof/>
        </w:rPr>
        <w:drawing>
          <wp:inline distT="0" distB="0" distL="0" distR="0" wp14:anchorId="3D8537D3" wp14:editId="3ABB7464">
            <wp:extent cx="133333" cy="18095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161">
        <w:rPr>
          <w:rFonts w:hint="eastAsia"/>
        </w:rPr>
        <w:t>，可以启用该文章。</w:t>
      </w:r>
    </w:p>
    <w:p w:rsidR="008A4161" w:rsidRDefault="0019296F" w:rsidP="00192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8A4161">
        <w:rPr>
          <w:rFonts w:hint="eastAsia"/>
        </w:rPr>
        <w:t>点击</w:t>
      </w:r>
      <w:r w:rsidR="008A4161">
        <w:rPr>
          <w:noProof/>
        </w:rPr>
        <w:drawing>
          <wp:inline distT="0" distB="0" distL="0" distR="0" wp14:anchorId="446CF8E5" wp14:editId="2395377E">
            <wp:extent cx="161905" cy="190476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161">
        <w:rPr>
          <w:rFonts w:hint="eastAsia"/>
        </w:rPr>
        <w:t>，可以编辑该文章的信息。</w:t>
      </w:r>
    </w:p>
    <w:p w:rsidR="008A4161" w:rsidRDefault="0019296F" w:rsidP="0019296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8A4161">
        <w:rPr>
          <w:rFonts w:hint="eastAsia"/>
        </w:rPr>
        <w:t>点击</w:t>
      </w:r>
      <w:r w:rsidR="008A4161">
        <w:rPr>
          <w:noProof/>
        </w:rPr>
        <w:drawing>
          <wp:inline distT="0" distB="0" distL="0" distR="0" wp14:anchorId="2E7EAF7F" wp14:editId="4D1F62FE">
            <wp:extent cx="142857" cy="1809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161">
        <w:rPr>
          <w:rFonts w:hint="eastAsia"/>
        </w:rPr>
        <w:t>，可以将该文章删除。</w:t>
      </w:r>
    </w:p>
    <w:p w:rsidR="008A4161" w:rsidRDefault="0019296F" w:rsidP="008A4161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8A4161">
        <w:rPr>
          <w:rFonts w:hint="eastAsia"/>
        </w:rPr>
        <w:t>点击“首页”，可以回到首页。</w:t>
      </w:r>
    </w:p>
    <w:p w:rsidR="00C77CB4" w:rsidRDefault="00C77CB4" w:rsidP="00C77CB4">
      <w:r>
        <w:rPr>
          <w:rFonts w:hint="eastAsia"/>
        </w:rPr>
        <w:t>启用：可以启用文章，说说，相册，照片，视频，成长树，果实，评论，反馈，用户</w:t>
      </w:r>
    </w:p>
    <w:p w:rsidR="00C77CB4" w:rsidRDefault="00C77CB4" w:rsidP="00C77CB4">
      <w:r>
        <w:rPr>
          <w:noProof/>
        </w:rPr>
        <w:lastRenderedPageBreak/>
        <w:drawing>
          <wp:inline distT="0" distB="0" distL="0" distR="0" wp14:anchorId="1917B5EE" wp14:editId="3DAB2BC0">
            <wp:extent cx="5274310" cy="38138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B4" w:rsidRDefault="00C77CB4" w:rsidP="00C77CB4"/>
    <w:p w:rsidR="00C77CB4" w:rsidRDefault="00C77CB4" w:rsidP="00C77CB4">
      <w:r>
        <w:rPr>
          <w:rFonts w:hint="eastAsia"/>
        </w:rPr>
        <w:t>禁用：可以禁用文章，说说，相册，照片，视频，成长树，果实，评论，反馈，用户</w:t>
      </w:r>
    </w:p>
    <w:p w:rsidR="00C77CB4" w:rsidRDefault="00C77CB4" w:rsidP="00C77CB4">
      <w:r>
        <w:rPr>
          <w:noProof/>
        </w:rPr>
        <w:drawing>
          <wp:inline distT="0" distB="0" distL="0" distR="0" wp14:anchorId="6ABA38BE" wp14:editId="051FC29E">
            <wp:extent cx="5274310" cy="3838575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B4" w:rsidRDefault="00C77CB4" w:rsidP="00C77CB4"/>
    <w:p w:rsidR="00C77CB4" w:rsidRPr="00ED2DD4" w:rsidRDefault="00C77CB4" w:rsidP="00C77CB4">
      <w:r>
        <w:rPr>
          <w:rFonts w:hint="eastAsia"/>
        </w:rPr>
        <w:lastRenderedPageBreak/>
        <w:t>删除：可以删除文章，说说，相册，照片，视频，成长树，果实，评论，反馈，用户</w:t>
      </w:r>
    </w:p>
    <w:p w:rsidR="00C77CB4" w:rsidRDefault="00C77CB4" w:rsidP="00C77CB4">
      <w:r>
        <w:rPr>
          <w:noProof/>
        </w:rPr>
        <w:drawing>
          <wp:inline distT="0" distB="0" distL="0" distR="0" wp14:anchorId="2E79E8F6" wp14:editId="15EAFCBD">
            <wp:extent cx="5274310" cy="378587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B4" w:rsidRDefault="00C77CB4" w:rsidP="00C77CB4">
      <w:r>
        <w:rPr>
          <w:rFonts w:hint="eastAsia"/>
        </w:rPr>
        <w:t>隐藏：可以选择将某一模块的某一列隐藏掉</w:t>
      </w:r>
    </w:p>
    <w:p w:rsidR="00C77CB4" w:rsidRDefault="00C77CB4" w:rsidP="00C77CB4">
      <w:r>
        <w:rPr>
          <w:noProof/>
        </w:rPr>
        <w:drawing>
          <wp:inline distT="0" distB="0" distL="0" distR="0" wp14:anchorId="72EE8A31" wp14:editId="44386818">
            <wp:extent cx="5274310" cy="376555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B4" w:rsidRDefault="00C77CB4" w:rsidP="00C77CB4"/>
    <w:p w:rsidR="00C77CB4" w:rsidRDefault="00C77CB4" w:rsidP="00C77CB4"/>
    <w:p w:rsidR="00C77CB4" w:rsidRDefault="00C77CB4" w:rsidP="00C77CB4">
      <w:r>
        <w:rPr>
          <w:rFonts w:hint="eastAsia"/>
        </w:rPr>
        <w:t>点击确认：</w:t>
      </w:r>
    </w:p>
    <w:p w:rsidR="00C77CB4" w:rsidRDefault="00C77CB4" w:rsidP="00C77CB4">
      <w:r>
        <w:rPr>
          <w:noProof/>
        </w:rPr>
        <w:drawing>
          <wp:inline distT="0" distB="0" distL="0" distR="0" wp14:anchorId="42FE48F2" wp14:editId="304138CB">
            <wp:extent cx="5274310" cy="37738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B4" w:rsidRPr="00ED2DD4" w:rsidRDefault="00C77CB4" w:rsidP="00C77CB4">
      <w:r>
        <w:rPr>
          <w:rFonts w:hint="eastAsia"/>
        </w:rPr>
        <w:t>添加：可以添加文章，说说，相册，照片，视频，成长树，果实，评论，反馈，用户</w:t>
      </w:r>
    </w:p>
    <w:p w:rsidR="00C77CB4" w:rsidRPr="00C77CB4" w:rsidRDefault="00C77CB4" w:rsidP="008A4161">
      <w:r>
        <w:rPr>
          <w:noProof/>
        </w:rPr>
        <w:drawing>
          <wp:inline distT="0" distB="0" distL="0" distR="0" wp14:anchorId="512C8528" wp14:editId="33FD3F53">
            <wp:extent cx="5274310" cy="377761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Pr="0019296F" w:rsidRDefault="008A4161" w:rsidP="008A4161">
      <w:pPr>
        <w:rPr>
          <w:b/>
        </w:rPr>
      </w:pPr>
      <w:r w:rsidRPr="0019296F">
        <w:rPr>
          <w:rFonts w:hint="eastAsia"/>
          <w:b/>
        </w:rPr>
        <w:lastRenderedPageBreak/>
        <w:t>说说管理模块：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48258B88" wp14:editId="6366B167">
            <wp:extent cx="5274310" cy="37496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t>该模块主要展现说说的详细信息，包括：说说</w:t>
      </w:r>
      <w:r>
        <w:rPr>
          <w:rFonts w:hint="eastAsia"/>
        </w:rPr>
        <w:t>id</w:t>
      </w:r>
      <w:r>
        <w:rPr>
          <w:rFonts w:hint="eastAsia"/>
        </w:rPr>
        <w:t>，用户</w:t>
      </w:r>
      <w:r>
        <w:rPr>
          <w:rFonts w:hint="eastAsia"/>
        </w:rPr>
        <w:t>id</w:t>
      </w:r>
      <w:r>
        <w:rPr>
          <w:rFonts w:hint="eastAsia"/>
        </w:rPr>
        <w:t>，说说内容，说说发布时间，说说发布地点，说说状态，操作</w:t>
      </w:r>
      <w:r w:rsidR="00021453">
        <w:rPr>
          <w:rFonts w:hint="eastAsia"/>
        </w:rPr>
        <w:t>和上面类似。</w:t>
      </w:r>
    </w:p>
    <w:p w:rsidR="008A4161" w:rsidRPr="00021453" w:rsidRDefault="008A4161" w:rsidP="008A4161">
      <w:pPr>
        <w:rPr>
          <w:b/>
        </w:rPr>
      </w:pPr>
      <w:r w:rsidRPr="00021453">
        <w:rPr>
          <w:rFonts w:hint="eastAsia"/>
          <w:b/>
        </w:rPr>
        <w:t>相册模块：</w:t>
      </w:r>
    </w:p>
    <w:p w:rsidR="008A4161" w:rsidRDefault="008A4161" w:rsidP="008A4161">
      <w:r>
        <w:rPr>
          <w:noProof/>
        </w:rPr>
        <w:drawing>
          <wp:inline distT="0" distB="0" distL="0" distR="0" wp14:anchorId="354ADBF3" wp14:editId="13E4C4F5">
            <wp:extent cx="5274310" cy="37687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lastRenderedPageBreak/>
        <w:t>该模块主要展现相册的详细信息，包括：相册</w:t>
      </w:r>
      <w:r>
        <w:rPr>
          <w:rFonts w:hint="eastAsia"/>
        </w:rPr>
        <w:t xml:space="preserve"> id</w:t>
      </w:r>
      <w:r>
        <w:rPr>
          <w:rFonts w:hint="eastAsia"/>
        </w:rPr>
        <w:t>，相册标题，照片张数，相册所在路径，相册创建时间，所属用户</w:t>
      </w:r>
      <w:r>
        <w:rPr>
          <w:rFonts w:hint="eastAsia"/>
        </w:rPr>
        <w:t>id</w:t>
      </w:r>
      <w:r>
        <w:rPr>
          <w:rFonts w:hint="eastAsia"/>
        </w:rPr>
        <w:t>，相册状态，操作</w:t>
      </w:r>
      <w:r w:rsidR="00021453">
        <w:rPr>
          <w:rFonts w:hint="eastAsia"/>
        </w:rPr>
        <w:t>类似</w:t>
      </w:r>
    </w:p>
    <w:p w:rsidR="008A4161" w:rsidRPr="00021453" w:rsidRDefault="008A4161" w:rsidP="008A4161">
      <w:pPr>
        <w:rPr>
          <w:b/>
        </w:rPr>
      </w:pPr>
      <w:r w:rsidRPr="00021453">
        <w:rPr>
          <w:rFonts w:hint="eastAsia"/>
          <w:b/>
        </w:rPr>
        <w:t>照片管理模块：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67D5EA54" wp14:editId="148B92A7">
            <wp:extent cx="5274310" cy="37922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t>该模块主要展现照片的详细信息，包括相册</w:t>
      </w:r>
      <w:r>
        <w:rPr>
          <w:rFonts w:hint="eastAsia"/>
        </w:rPr>
        <w:t>id</w:t>
      </w:r>
      <w:r>
        <w:rPr>
          <w:rFonts w:hint="eastAsia"/>
        </w:rPr>
        <w:t>，相片名字，照片类型，照片所在路径，创建照片所在</w:t>
      </w:r>
      <w:r>
        <w:rPr>
          <w:rFonts w:hint="eastAsia"/>
        </w:rPr>
        <w:t>id</w:t>
      </w:r>
      <w:r>
        <w:rPr>
          <w:rFonts w:hint="eastAsia"/>
        </w:rPr>
        <w:t>，所属用户</w:t>
      </w:r>
      <w:r>
        <w:rPr>
          <w:rFonts w:hint="eastAsia"/>
        </w:rPr>
        <w:t>id</w:t>
      </w:r>
      <w:r>
        <w:rPr>
          <w:rFonts w:hint="eastAsia"/>
        </w:rPr>
        <w:t>，照片状态，操作</w:t>
      </w:r>
      <w:r w:rsidR="00021453">
        <w:rPr>
          <w:rFonts w:hint="eastAsia"/>
        </w:rPr>
        <w:t>类似</w:t>
      </w:r>
    </w:p>
    <w:p w:rsidR="008A4161" w:rsidRDefault="008A4161" w:rsidP="008A4161">
      <w:r>
        <w:rPr>
          <w:rFonts w:hint="eastAsia"/>
        </w:rPr>
        <w:t>视频管理模块：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318EC5BB" wp14:editId="4D445A85">
            <wp:extent cx="4152900" cy="301092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5407" cy="30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lastRenderedPageBreak/>
        <w:t>该模块主要展示视频的详细信息，包括视频</w:t>
      </w:r>
      <w:r>
        <w:rPr>
          <w:rFonts w:hint="eastAsia"/>
        </w:rPr>
        <w:t>id</w:t>
      </w:r>
      <w:r>
        <w:rPr>
          <w:rFonts w:hint="eastAsia"/>
        </w:rPr>
        <w:t>，视频名称，视频类型，视频所在路径，视频上传时间，用户</w:t>
      </w:r>
      <w:r>
        <w:rPr>
          <w:rFonts w:hint="eastAsia"/>
        </w:rPr>
        <w:t>id</w:t>
      </w:r>
      <w:r>
        <w:rPr>
          <w:rFonts w:hint="eastAsia"/>
        </w:rPr>
        <w:t>，视频状态，操作</w:t>
      </w:r>
      <w:r w:rsidR="00021453">
        <w:rPr>
          <w:rFonts w:hint="eastAsia"/>
        </w:rPr>
        <w:t>类似。</w:t>
      </w:r>
    </w:p>
    <w:p w:rsidR="008A4161" w:rsidRPr="00021453" w:rsidRDefault="008A4161" w:rsidP="008A4161">
      <w:pPr>
        <w:rPr>
          <w:b/>
        </w:rPr>
      </w:pPr>
      <w:r w:rsidRPr="00021453">
        <w:rPr>
          <w:rFonts w:hint="eastAsia"/>
          <w:b/>
        </w:rPr>
        <w:t>成长树管理模块：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532AE97C" wp14:editId="304C26FE">
            <wp:extent cx="5274310" cy="37757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t>该模块主要展示成长树的详细信息，包括：成长树</w:t>
      </w:r>
      <w:r>
        <w:rPr>
          <w:rFonts w:hint="eastAsia"/>
        </w:rPr>
        <w:t>id</w:t>
      </w:r>
      <w:r>
        <w:rPr>
          <w:rFonts w:hint="eastAsia"/>
        </w:rPr>
        <w:t>，果实个数，成长</w:t>
      </w:r>
      <w:proofErr w:type="gramStart"/>
      <w:r>
        <w:rPr>
          <w:rFonts w:hint="eastAsia"/>
        </w:rPr>
        <w:t>树创建</w:t>
      </w:r>
      <w:proofErr w:type="gramEnd"/>
      <w:r>
        <w:rPr>
          <w:rFonts w:hint="eastAsia"/>
        </w:rPr>
        <w:t>时间，成长树所属用户</w:t>
      </w:r>
      <w:r>
        <w:rPr>
          <w:rFonts w:hint="eastAsia"/>
        </w:rPr>
        <w:t>id</w:t>
      </w:r>
      <w:r>
        <w:rPr>
          <w:rFonts w:hint="eastAsia"/>
        </w:rPr>
        <w:t>，成长树状态，操作</w:t>
      </w:r>
      <w:r w:rsidR="00021453">
        <w:rPr>
          <w:rFonts w:hint="eastAsia"/>
        </w:rPr>
        <w:t>类似。</w:t>
      </w:r>
    </w:p>
    <w:p w:rsidR="008A4161" w:rsidRDefault="008A4161" w:rsidP="008A4161">
      <w:r>
        <w:rPr>
          <w:rFonts w:hint="eastAsia"/>
        </w:rPr>
        <w:t>果实管理模块：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5B70FB4A" wp14:editId="18651E87">
            <wp:extent cx="4152900" cy="3005928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5107" cy="30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lastRenderedPageBreak/>
        <w:t>该模块主要展示果实的详细信息，包括：果实</w:t>
      </w:r>
      <w:r>
        <w:rPr>
          <w:rFonts w:hint="eastAsia"/>
        </w:rPr>
        <w:t>id</w:t>
      </w:r>
      <w:r>
        <w:rPr>
          <w:rFonts w:hint="eastAsia"/>
        </w:rPr>
        <w:t>，果实名字，果实添加时间，所属成长树</w:t>
      </w:r>
      <w:r>
        <w:rPr>
          <w:rFonts w:hint="eastAsia"/>
        </w:rPr>
        <w:t>id</w:t>
      </w:r>
      <w:r>
        <w:rPr>
          <w:rFonts w:hint="eastAsia"/>
        </w:rPr>
        <w:t>，果实状态，操作</w:t>
      </w:r>
      <w:r w:rsidR="00021453">
        <w:rPr>
          <w:rFonts w:hint="eastAsia"/>
        </w:rPr>
        <w:t>类似。</w:t>
      </w:r>
    </w:p>
    <w:p w:rsidR="008A4161" w:rsidRDefault="008A4161" w:rsidP="008A4161">
      <w:r>
        <w:rPr>
          <w:rFonts w:hint="eastAsia"/>
        </w:rPr>
        <w:t>评论管理模块：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622EC70D" wp14:editId="37971FF4">
            <wp:extent cx="5274310" cy="37852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t>该模块主要展示平台评论的详细信息，包括评论</w:t>
      </w:r>
      <w:r>
        <w:rPr>
          <w:rFonts w:hint="eastAsia"/>
        </w:rPr>
        <w:t>id</w:t>
      </w:r>
      <w:r>
        <w:rPr>
          <w:rFonts w:hint="eastAsia"/>
        </w:rPr>
        <w:t>，评论人</w:t>
      </w:r>
      <w:r>
        <w:rPr>
          <w:rFonts w:hint="eastAsia"/>
        </w:rPr>
        <w:t>id</w:t>
      </w:r>
      <w:r>
        <w:rPr>
          <w:rFonts w:hint="eastAsia"/>
        </w:rPr>
        <w:t>，评论内容，评论发布时间，评论状态，操作</w:t>
      </w:r>
      <w:r w:rsidR="00021453">
        <w:rPr>
          <w:rFonts w:hint="eastAsia"/>
        </w:rPr>
        <w:t>类似</w:t>
      </w:r>
    </w:p>
    <w:p w:rsidR="008A4161" w:rsidRDefault="008A4161" w:rsidP="008A4161">
      <w:r>
        <w:rPr>
          <w:rFonts w:hint="eastAsia"/>
        </w:rPr>
        <w:t>意见反馈管理模块：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387BF359" wp14:editId="06337321">
            <wp:extent cx="4229100" cy="303104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4602" cy="30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Default="008A4161" w:rsidP="008A4161">
      <w:r>
        <w:rPr>
          <w:rFonts w:hint="eastAsia"/>
        </w:rPr>
        <w:lastRenderedPageBreak/>
        <w:t>该模块主要展示用户反馈意见的详细信息，包括：反馈</w:t>
      </w:r>
      <w:r>
        <w:rPr>
          <w:rFonts w:hint="eastAsia"/>
        </w:rPr>
        <w:t>id</w:t>
      </w:r>
      <w:r>
        <w:rPr>
          <w:rFonts w:hint="eastAsia"/>
        </w:rPr>
        <w:t>，反馈人手机号，反馈内容，反馈发布时间，反馈状态，操作</w:t>
      </w:r>
      <w:r w:rsidR="00021453">
        <w:rPr>
          <w:rFonts w:hint="eastAsia"/>
        </w:rPr>
        <w:t>类似。</w:t>
      </w:r>
    </w:p>
    <w:p w:rsidR="008A4161" w:rsidRDefault="008A4161" w:rsidP="008A4161">
      <w:r>
        <w:rPr>
          <w:rFonts w:hint="eastAsia"/>
        </w:rPr>
        <w:t>用户管理模块：</w:t>
      </w:r>
    </w:p>
    <w:p w:rsidR="008A4161" w:rsidRDefault="008A4161" w:rsidP="008A4161">
      <w:r>
        <w:rPr>
          <w:noProof/>
        </w:rPr>
        <w:drawing>
          <wp:inline distT="0" distB="0" distL="0" distR="0" wp14:anchorId="1141E58A" wp14:editId="280FA0EC">
            <wp:extent cx="5274310" cy="38106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61" w:rsidRPr="00954D68" w:rsidRDefault="008A4161" w:rsidP="008A4161">
      <w:r>
        <w:rPr>
          <w:rFonts w:hint="eastAsia"/>
        </w:rPr>
        <w:t>该模块主要展示用户的详细信息，包括：用户</w:t>
      </w:r>
      <w:r>
        <w:rPr>
          <w:rFonts w:hint="eastAsia"/>
        </w:rPr>
        <w:t>id</w:t>
      </w:r>
      <w:r>
        <w:rPr>
          <w:rFonts w:hint="eastAsia"/>
        </w:rPr>
        <w:t>，用户姓名，用户头像，用户性别，用户手机号码，用户所感兴趣话题，用户密码，用户状态，操作</w:t>
      </w:r>
      <w:r w:rsidR="00021453">
        <w:rPr>
          <w:rFonts w:hint="eastAsia"/>
        </w:rPr>
        <w:t>类似。</w:t>
      </w:r>
    </w:p>
    <w:p w:rsidR="008A2FD4" w:rsidRDefault="009C0B02">
      <w:pPr>
        <w:pStyle w:val="1"/>
      </w:pPr>
      <w:bookmarkStart w:id="49" w:name="_Toc290468065"/>
      <w:bookmarkStart w:id="50" w:name="_Toc530558647"/>
      <w:r>
        <w:rPr>
          <w:rFonts w:hint="eastAsia"/>
        </w:rPr>
        <w:lastRenderedPageBreak/>
        <w:t>非功能性需求</w:t>
      </w:r>
      <w:bookmarkEnd w:id="49"/>
      <w:bookmarkEnd w:id="50"/>
    </w:p>
    <w:p w:rsidR="008A2FD4" w:rsidRDefault="009C0B02">
      <w:pPr>
        <w:pStyle w:val="2"/>
      </w:pPr>
      <w:bookmarkStart w:id="51" w:name="_Toc290468066"/>
      <w:bookmarkStart w:id="52" w:name="_Toc530558648"/>
      <w:r>
        <w:rPr>
          <w:rFonts w:hint="eastAsia"/>
        </w:rPr>
        <w:t>指标参数</w:t>
      </w:r>
      <w:bookmarkEnd w:id="51"/>
      <w:bookmarkEnd w:id="52"/>
    </w:p>
    <w:p w:rsidR="008A2FD4" w:rsidRDefault="009C0B02" w:rsidP="00112A7E">
      <w:pPr>
        <w:pStyle w:val="3"/>
      </w:pPr>
      <w:bookmarkStart w:id="53" w:name="_Toc290468067"/>
      <w:bookmarkStart w:id="54" w:name="_Toc530558649"/>
      <w:r>
        <w:rPr>
          <w:rFonts w:hint="eastAsia"/>
        </w:rPr>
        <w:t>性能参数</w:t>
      </w:r>
      <w:bookmarkEnd w:id="53"/>
      <w:bookmarkEnd w:id="54"/>
    </w:p>
    <w:p w:rsidR="008A2FD4" w:rsidRDefault="009C0B02" w:rsidP="00112A7E">
      <w:pPr>
        <w:pStyle w:val="3"/>
      </w:pPr>
      <w:bookmarkStart w:id="55" w:name="_Toc290468068"/>
      <w:bookmarkStart w:id="56" w:name="_Toc530558650"/>
      <w:r>
        <w:rPr>
          <w:rFonts w:hint="eastAsia"/>
        </w:rPr>
        <w:t>并发用户数</w:t>
      </w:r>
      <w:bookmarkEnd w:id="55"/>
      <w:bookmarkEnd w:id="56"/>
    </w:p>
    <w:p w:rsidR="008A2FD4" w:rsidRPr="00112A7E" w:rsidRDefault="00112A7E" w:rsidP="00112A7E">
      <w:pPr>
        <w:pStyle w:val="3"/>
        <w:numPr>
          <w:ilvl w:val="0"/>
          <w:numId w:val="0"/>
        </w:numPr>
      </w:pPr>
      <w:bookmarkStart w:id="57" w:name="_Toc290468069"/>
      <w:bookmarkStart w:id="58" w:name="_Toc530558651"/>
      <w:r>
        <w:rPr>
          <w:rFonts w:hint="eastAsia"/>
        </w:rPr>
        <w:t>5</w:t>
      </w:r>
      <w:r>
        <w:t>.1.3</w:t>
      </w:r>
      <w:r w:rsidR="009C0B02">
        <w:rPr>
          <w:rFonts w:hint="eastAsia"/>
        </w:rPr>
        <w:t>数据容量</w:t>
      </w:r>
      <w:bookmarkEnd w:id="57"/>
      <w:bookmarkEnd w:id="58"/>
    </w:p>
    <w:p w:rsidR="008A2FD4" w:rsidRDefault="009C0B02">
      <w:pPr>
        <w:pStyle w:val="2"/>
      </w:pPr>
      <w:bookmarkStart w:id="59" w:name="_Toc290468070"/>
      <w:bookmarkStart w:id="60" w:name="_Toc530558652"/>
      <w:r>
        <w:rPr>
          <w:rFonts w:hint="eastAsia"/>
        </w:rPr>
        <w:t>硬件服务器及网络需求</w:t>
      </w:r>
      <w:bookmarkEnd w:id="59"/>
      <w:bookmarkEnd w:id="60"/>
    </w:p>
    <w:p w:rsidR="008A2FD4" w:rsidRDefault="009C0B02" w:rsidP="00112A7E">
      <w:pPr>
        <w:pStyle w:val="3"/>
      </w:pPr>
      <w:bookmarkStart w:id="61" w:name="_Toc290468071"/>
      <w:bookmarkStart w:id="62" w:name="_Toc530558653"/>
      <w:r>
        <w:rPr>
          <w:rFonts w:hint="eastAsia"/>
        </w:rPr>
        <w:t>网络拓扑</w:t>
      </w:r>
      <w:bookmarkEnd w:id="61"/>
      <w:bookmarkEnd w:id="62"/>
    </w:p>
    <w:p w:rsidR="00112A7E" w:rsidRPr="00046536" w:rsidRDefault="00112A7E" w:rsidP="00C6299D">
      <w:r w:rsidRPr="00046536">
        <w:rPr>
          <w:rFonts w:hint="eastAsia"/>
        </w:rPr>
        <w:t>无</w:t>
      </w:r>
    </w:p>
    <w:p w:rsidR="008A2FD4" w:rsidRDefault="009C0B02">
      <w:pPr>
        <w:pStyle w:val="3"/>
      </w:pPr>
      <w:bookmarkStart w:id="63" w:name="_Toc290468072"/>
      <w:bookmarkStart w:id="64" w:name="_Toc530558654"/>
      <w:r>
        <w:rPr>
          <w:rFonts w:hint="eastAsia"/>
        </w:rPr>
        <w:t>软硬件环境</w:t>
      </w:r>
      <w:bookmarkEnd w:id="63"/>
      <w:bookmarkEnd w:id="64"/>
    </w:p>
    <w:p w:rsidR="00112A7E" w:rsidRPr="00046536" w:rsidRDefault="00112A7E" w:rsidP="00C6299D">
      <w:r w:rsidRPr="00046536">
        <w:rPr>
          <w:rFonts w:hint="eastAsia"/>
        </w:rPr>
        <w:t>软件环境：</w:t>
      </w:r>
    </w:p>
    <w:p w:rsidR="008A2FD4" w:rsidRPr="00046536" w:rsidRDefault="00112A7E" w:rsidP="00C6299D">
      <w:r w:rsidRPr="00046536">
        <w:rPr>
          <w:rFonts w:hint="eastAsia"/>
        </w:rPr>
        <w:t>客户端：移动端</w:t>
      </w:r>
    </w:p>
    <w:p w:rsidR="00112A7E" w:rsidRPr="00046536" w:rsidRDefault="00112A7E" w:rsidP="00C6299D">
      <w:r w:rsidRPr="00046536">
        <w:rPr>
          <w:rFonts w:hint="eastAsia"/>
        </w:rPr>
        <w:t>服务器端：</w:t>
      </w:r>
      <w:r w:rsidRPr="00046536">
        <w:rPr>
          <w:rFonts w:hint="eastAsia"/>
        </w:rPr>
        <w:t>Linux</w:t>
      </w:r>
      <w:r w:rsidRPr="00046536">
        <w:rPr>
          <w:rFonts w:hint="eastAsia"/>
        </w:rPr>
        <w:t>操作系统</w:t>
      </w:r>
    </w:p>
    <w:p w:rsidR="00112A7E" w:rsidRPr="00046536" w:rsidRDefault="00112A7E" w:rsidP="00C6299D">
      <w:r w:rsidRPr="00046536">
        <w:rPr>
          <w:rFonts w:hint="eastAsia"/>
        </w:rPr>
        <w:t>硬件环境：</w:t>
      </w:r>
    </w:p>
    <w:p w:rsidR="00112A7E" w:rsidRPr="00046536" w:rsidRDefault="00112A7E" w:rsidP="00C6299D">
      <w:r w:rsidRPr="00046536">
        <w:rPr>
          <w:rFonts w:hint="eastAsia"/>
        </w:rPr>
        <w:t>无</w:t>
      </w:r>
    </w:p>
    <w:p w:rsidR="008A2FD4" w:rsidRDefault="009C0B02" w:rsidP="00112A7E">
      <w:pPr>
        <w:pStyle w:val="3"/>
      </w:pPr>
      <w:bookmarkStart w:id="65" w:name="_Toc290468073"/>
      <w:bookmarkStart w:id="66" w:name="_Toc530558655"/>
      <w:r>
        <w:rPr>
          <w:rFonts w:hint="eastAsia"/>
        </w:rPr>
        <w:t>网络需求</w:t>
      </w:r>
      <w:bookmarkEnd w:id="65"/>
      <w:bookmarkEnd w:id="66"/>
    </w:p>
    <w:p w:rsidR="00112A7E" w:rsidRPr="00046536" w:rsidRDefault="00112A7E" w:rsidP="00C6299D">
      <w:r w:rsidRPr="00046536">
        <w:rPr>
          <w:rFonts w:hint="eastAsia"/>
        </w:rPr>
        <w:t>无</w:t>
      </w:r>
    </w:p>
    <w:p w:rsidR="008A2FD4" w:rsidRDefault="009C0B02" w:rsidP="00112A7E">
      <w:pPr>
        <w:pStyle w:val="2"/>
      </w:pPr>
      <w:bookmarkStart w:id="67" w:name="_Toc63754253"/>
      <w:bookmarkStart w:id="68" w:name="_Toc290468074"/>
      <w:bookmarkStart w:id="69" w:name="_Toc530558656"/>
      <w:r>
        <w:rPr>
          <w:rFonts w:hint="eastAsia"/>
        </w:rPr>
        <w:t>扩展性</w:t>
      </w:r>
      <w:bookmarkEnd w:id="67"/>
      <w:bookmarkEnd w:id="68"/>
      <w:bookmarkEnd w:id="69"/>
    </w:p>
    <w:p w:rsidR="00112A7E" w:rsidRPr="00046536" w:rsidRDefault="00112A7E" w:rsidP="00C6299D">
      <w:r w:rsidRPr="00046536">
        <w:rPr>
          <w:rFonts w:hint="eastAsia"/>
        </w:rPr>
        <w:t>无</w:t>
      </w:r>
    </w:p>
    <w:p w:rsidR="008A2FD4" w:rsidRDefault="009C0B02" w:rsidP="00112A7E">
      <w:pPr>
        <w:pStyle w:val="2"/>
      </w:pPr>
      <w:bookmarkStart w:id="70" w:name="_Toc290468075"/>
      <w:bookmarkStart w:id="71" w:name="_Toc530558657"/>
      <w:r>
        <w:rPr>
          <w:rFonts w:hint="eastAsia"/>
        </w:rPr>
        <w:lastRenderedPageBreak/>
        <w:t>安全性</w:t>
      </w:r>
      <w:bookmarkEnd w:id="70"/>
      <w:bookmarkEnd w:id="71"/>
    </w:p>
    <w:p w:rsidR="00112A7E" w:rsidRPr="00046536" w:rsidRDefault="00112A7E" w:rsidP="00C6299D">
      <w:r w:rsidRPr="00046536">
        <w:rPr>
          <w:rFonts w:hint="eastAsia"/>
        </w:rPr>
        <w:t>无</w:t>
      </w:r>
    </w:p>
    <w:p w:rsidR="008A2FD4" w:rsidRDefault="009C0B02" w:rsidP="00046536">
      <w:pPr>
        <w:pStyle w:val="2"/>
      </w:pPr>
      <w:bookmarkStart w:id="72" w:name="_Toc530558658"/>
      <w:r>
        <w:rPr>
          <w:rFonts w:hint="eastAsia"/>
        </w:rPr>
        <w:t>可维护性</w:t>
      </w:r>
      <w:bookmarkEnd w:id="72"/>
    </w:p>
    <w:p w:rsidR="00046536" w:rsidRPr="00046536" w:rsidRDefault="00046536" w:rsidP="00C6299D">
      <w:r w:rsidRPr="00046536">
        <w:rPr>
          <w:rFonts w:hint="eastAsia"/>
        </w:rPr>
        <w:t>无</w:t>
      </w:r>
    </w:p>
    <w:p w:rsidR="008A2FD4" w:rsidRDefault="009C0B02" w:rsidP="00046536">
      <w:pPr>
        <w:pStyle w:val="2"/>
      </w:pPr>
      <w:bookmarkStart w:id="73" w:name="_Toc63754257"/>
      <w:bookmarkStart w:id="74" w:name="_Toc290468078"/>
      <w:bookmarkStart w:id="75" w:name="_Toc530558659"/>
      <w:r>
        <w:rPr>
          <w:rFonts w:hint="eastAsia"/>
        </w:rPr>
        <w:t>可用性</w:t>
      </w:r>
      <w:r>
        <w:rPr>
          <w:rFonts w:hint="eastAsia"/>
        </w:rPr>
        <w:t>/</w:t>
      </w:r>
      <w:r>
        <w:rPr>
          <w:rFonts w:hint="eastAsia"/>
        </w:rPr>
        <w:t>可靠性</w:t>
      </w:r>
      <w:bookmarkEnd w:id="73"/>
      <w:bookmarkEnd w:id="74"/>
      <w:bookmarkEnd w:id="75"/>
    </w:p>
    <w:p w:rsidR="00046536" w:rsidRPr="00835364" w:rsidRDefault="00046536" w:rsidP="00C6299D">
      <w:bookmarkStart w:id="76" w:name="_Toc63754258"/>
      <w:bookmarkStart w:id="77" w:name="_Toc290468079"/>
      <w:bookmarkStart w:id="78" w:name="_Toc530558660"/>
      <w:proofErr w:type="gramStart"/>
      <w:r w:rsidRPr="00835364">
        <w:rPr>
          <w:rFonts w:hint="eastAsia"/>
        </w:rPr>
        <w:t>悦</w:t>
      </w:r>
      <w:proofErr w:type="gramEnd"/>
      <w:r w:rsidRPr="00835364">
        <w:rPr>
          <w:rFonts w:hint="eastAsia"/>
        </w:rPr>
        <w:t>成长</w:t>
      </w:r>
      <w:r w:rsidRPr="00835364">
        <w:t>旨在营造温馨的家庭生活，记录</w:t>
      </w:r>
      <w:r w:rsidRPr="00835364">
        <w:rPr>
          <w:rFonts w:hint="eastAsia"/>
        </w:rPr>
        <w:t>孩子成长</w:t>
      </w:r>
      <w:r w:rsidRPr="00835364">
        <w:t>的</w:t>
      </w:r>
      <w:r w:rsidRPr="00835364">
        <w:rPr>
          <w:rFonts w:hint="eastAsia"/>
        </w:rPr>
        <w:t>美好瞬间</w:t>
      </w:r>
      <w:r w:rsidRPr="00835364">
        <w:t>，</w:t>
      </w:r>
      <w:r w:rsidRPr="00835364">
        <w:rPr>
          <w:rFonts w:hint="eastAsia"/>
        </w:rPr>
        <w:t>为父母</w:t>
      </w:r>
      <w:r w:rsidRPr="00835364">
        <w:t>提供更加便捷的服务，定制一份</w:t>
      </w:r>
      <w:r w:rsidRPr="00835364">
        <w:rPr>
          <w:rFonts w:hint="eastAsia"/>
        </w:rPr>
        <w:t>专属孩子</w:t>
      </w:r>
      <w:r w:rsidRPr="00835364">
        <w:t>的</w:t>
      </w:r>
      <w:r w:rsidRPr="00835364">
        <w:rPr>
          <w:rFonts w:hint="eastAsia"/>
        </w:rPr>
        <w:t>成长简历</w:t>
      </w:r>
      <w:r w:rsidRPr="00835364">
        <w:t>。为家庭的幸福</w:t>
      </w:r>
      <w:r w:rsidRPr="00835364">
        <w:rPr>
          <w:rFonts w:hint="eastAsia"/>
        </w:rPr>
        <w:t>和孩子的成长</w:t>
      </w:r>
      <w:r w:rsidRPr="00835364">
        <w:t>提供更多的技术支持，</w:t>
      </w:r>
      <w:r w:rsidRPr="00835364">
        <w:rPr>
          <w:rFonts w:hint="eastAsia"/>
        </w:rPr>
        <w:t>让父母更多的参与到孩子的成长历程中来。</w:t>
      </w:r>
    </w:p>
    <w:p w:rsidR="008A2FD4" w:rsidRDefault="009C0B02" w:rsidP="00046536">
      <w:pPr>
        <w:pStyle w:val="2"/>
      </w:pPr>
      <w:r>
        <w:rPr>
          <w:rFonts w:hint="eastAsia"/>
        </w:rPr>
        <w:t>运营培训需求</w:t>
      </w:r>
      <w:bookmarkEnd w:id="76"/>
      <w:bookmarkEnd w:id="77"/>
      <w:bookmarkEnd w:id="78"/>
    </w:p>
    <w:p w:rsidR="00046536" w:rsidRPr="00046536" w:rsidRDefault="00046536" w:rsidP="00C6299D">
      <w:r w:rsidRPr="00046536">
        <w:rPr>
          <w:rFonts w:hint="eastAsia"/>
        </w:rPr>
        <w:t>无</w:t>
      </w:r>
    </w:p>
    <w:p w:rsidR="008A2FD4" w:rsidRDefault="009C0B02">
      <w:pPr>
        <w:pStyle w:val="1"/>
      </w:pPr>
      <w:bookmarkStart w:id="79" w:name="_Toc290468081"/>
      <w:bookmarkStart w:id="80" w:name="_Toc530558661"/>
      <w:r>
        <w:rPr>
          <w:rFonts w:hint="eastAsia"/>
        </w:rPr>
        <w:t>附录</w:t>
      </w:r>
      <w:bookmarkEnd w:id="79"/>
      <w:bookmarkEnd w:id="80"/>
    </w:p>
    <w:p w:rsidR="008A2FD4" w:rsidRDefault="009C0B02">
      <w:pPr>
        <w:pStyle w:val="2"/>
      </w:pPr>
      <w:bookmarkStart w:id="81" w:name="_Toc290468082"/>
      <w:bookmarkStart w:id="82" w:name="_Toc289240566"/>
      <w:bookmarkStart w:id="83" w:name="_Toc530558662"/>
      <w:r>
        <w:rPr>
          <w:rFonts w:hint="eastAsia"/>
        </w:rPr>
        <w:t>修改记录</w:t>
      </w:r>
      <w:bookmarkEnd w:id="81"/>
      <w:bookmarkEnd w:id="82"/>
      <w:bookmarkEnd w:id="83"/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675"/>
        <w:gridCol w:w="1134"/>
        <w:gridCol w:w="1276"/>
        <w:gridCol w:w="3834"/>
        <w:gridCol w:w="1603"/>
      </w:tblGrid>
      <w:tr w:rsidR="008A2FD4">
        <w:tc>
          <w:tcPr>
            <w:tcW w:w="675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1134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76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修改时间</w:t>
            </w:r>
          </w:p>
        </w:tc>
        <w:tc>
          <w:tcPr>
            <w:tcW w:w="3834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603" w:type="dxa"/>
            <w:shd w:val="pct20" w:color="auto" w:fill="auto"/>
          </w:tcPr>
          <w:p w:rsidR="008A2FD4" w:rsidRDefault="009C0B02">
            <w:pPr>
              <w:spacing w:line="240" w:lineRule="auto"/>
            </w:pPr>
            <w:r>
              <w:rPr>
                <w:rFonts w:hint="eastAsia"/>
              </w:rPr>
              <w:t>核准</w:t>
            </w:r>
          </w:p>
        </w:tc>
      </w:tr>
      <w:tr w:rsidR="008A2FD4">
        <w:tc>
          <w:tcPr>
            <w:tcW w:w="675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1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276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38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603" w:type="dxa"/>
          </w:tcPr>
          <w:p w:rsidR="008A2FD4" w:rsidRDefault="008A2FD4">
            <w:pPr>
              <w:spacing w:line="240" w:lineRule="auto"/>
            </w:pPr>
          </w:p>
        </w:tc>
      </w:tr>
      <w:tr w:rsidR="008A2FD4">
        <w:tc>
          <w:tcPr>
            <w:tcW w:w="675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1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276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38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603" w:type="dxa"/>
          </w:tcPr>
          <w:p w:rsidR="008A2FD4" w:rsidRDefault="008A2FD4">
            <w:pPr>
              <w:spacing w:line="240" w:lineRule="auto"/>
            </w:pPr>
          </w:p>
        </w:tc>
      </w:tr>
      <w:tr w:rsidR="008A2FD4">
        <w:tc>
          <w:tcPr>
            <w:tcW w:w="675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1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276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3834" w:type="dxa"/>
          </w:tcPr>
          <w:p w:rsidR="008A2FD4" w:rsidRDefault="008A2FD4">
            <w:pPr>
              <w:spacing w:line="240" w:lineRule="auto"/>
            </w:pPr>
          </w:p>
        </w:tc>
        <w:tc>
          <w:tcPr>
            <w:tcW w:w="1603" w:type="dxa"/>
          </w:tcPr>
          <w:p w:rsidR="008A2FD4" w:rsidRDefault="008A2FD4">
            <w:pPr>
              <w:spacing w:line="240" w:lineRule="auto"/>
            </w:pPr>
          </w:p>
        </w:tc>
      </w:tr>
    </w:tbl>
    <w:p w:rsidR="008A2FD4" w:rsidRDefault="008A2FD4"/>
    <w:p w:rsidR="008A2FD4" w:rsidRDefault="008A2FD4"/>
    <w:sectPr w:rsidR="008A2FD4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1E3F" w:rsidRDefault="00C51E3F">
      <w:pPr>
        <w:spacing w:line="240" w:lineRule="auto"/>
      </w:pPr>
      <w:r>
        <w:separator/>
      </w:r>
    </w:p>
  </w:endnote>
  <w:endnote w:type="continuationSeparator" w:id="0">
    <w:p w:rsidR="00C51E3F" w:rsidRDefault="00C51E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2FD4" w:rsidRDefault="008A2FD4">
    <w:pPr>
      <w:pStyle w:val="a4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1E3F" w:rsidRDefault="00C51E3F">
      <w:pPr>
        <w:spacing w:line="240" w:lineRule="auto"/>
      </w:pPr>
      <w:r>
        <w:separator/>
      </w:r>
    </w:p>
  </w:footnote>
  <w:footnote w:type="continuationSeparator" w:id="0">
    <w:p w:rsidR="00C51E3F" w:rsidRDefault="00C51E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2FD4" w:rsidRDefault="009C0B02">
    <w:pPr>
      <w:pStyle w:val="a5"/>
      <w:jc w:val="both"/>
    </w:pPr>
    <w:r>
      <w:rPr>
        <w:rFonts w:hint="eastAsia"/>
      </w:rPr>
      <w:t xml:space="preserve">                                                                                  </w:t>
    </w:r>
    <w:r>
      <w:rPr>
        <w:rFonts w:hint="eastAsia"/>
      </w:rPr>
      <w:t>需求确认书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662E4"/>
    <w:multiLevelType w:val="hybridMultilevel"/>
    <w:tmpl w:val="93409C1C"/>
    <w:lvl w:ilvl="0" w:tplc="D45EBB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B7CF5"/>
    <w:multiLevelType w:val="hybridMultilevel"/>
    <w:tmpl w:val="BE5A37E4"/>
    <w:lvl w:ilvl="0" w:tplc="7D968BD0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9B574B"/>
    <w:multiLevelType w:val="multilevel"/>
    <w:tmpl w:val="179B574B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7E43A4F"/>
    <w:multiLevelType w:val="multilevel"/>
    <w:tmpl w:val="82B025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36" w:hanging="8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4" w15:restartNumberingAfterBreak="0">
    <w:nsid w:val="1AD21E8A"/>
    <w:multiLevelType w:val="hybridMultilevel"/>
    <w:tmpl w:val="8EB42588"/>
    <w:lvl w:ilvl="0" w:tplc="AA2845D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DA0382"/>
    <w:multiLevelType w:val="hybridMultilevel"/>
    <w:tmpl w:val="A8D80CB2"/>
    <w:lvl w:ilvl="0" w:tplc="7C6486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CDB318C"/>
    <w:multiLevelType w:val="hybridMultilevel"/>
    <w:tmpl w:val="CBBA2FBA"/>
    <w:lvl w:ilvl="0" w:tplc="5EA67F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1C2683"/>
    <w:multiLevelType w:val="multilevel"/>
    <w:tmpl w:val="1F1C268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36B094F"/>
    <w:multiLevelType w:val="hybridMultilevel"/>
    <w:tmpl w:val="C4406D50"/>
    <w:lvl w:ilvl="0" w:tplc="381CEB8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F810AF"/>
    <w:multiLevelType w:val="hybridMultilevel"/>
    <w:tmpl w:val="5A280768"/>
    <w:lvl w:ilvl="0" w:tplc="507885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BF509C"/>
    <w:multiLevelType w:val="hybridMultilevel"/>
    <w:tmpl w:val="3AECC6E6"/>
    <w:lvl w:ilvl="0" w:tplc="720493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A151F34"/>
    <w:multiLevelType w:val="multilevel"/>
    <w:tmpl w:val="2A151F34"/>
    <w:lvl w:ilvl="0">
      <w:start w:val="1"/>
      <w:numFmt w:val="decimal"/>
      <w:pStyle w:val="1"/>
      <w:lvlText w:val="%1"/>
      <w:lvlJc w:val="left"/>
      <w:pPr>
        <w:ind w:left="5111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3602527"/>
    <w:multiLevelType w:val="hybridMultilevel"/>
    <w:tmpl w:val="F14817D4"/>
    <w:lvl w:ilvl="0" w:tplc="EAD6A5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0148AC"/>
    <w:multiLevelType w:val="multilevel"/>
    <w:tmpl w:val="380148A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9601A7"/>
    <w:multiLevelType w:val="hybridMultilevel"/>
    <w:tmpl w:val="1EB67260"/>
    <w:lvl w:ilvl="0" w:tplc="D92E4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E044198"/>
    <w:multiLevelType w:val="hybridMultilevel"/>
    <w:tmpl w:val="28B4FE24"/>
    <w:lvl w:ilvl="0" w:tplc="B3C295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507B3A"/>
    <w:multiLevelType w:val="hybridMultilevel"/>
    <w:tmpl w:val="DCF0A41E"/>
    <w:lvl w:ilvl="0" w:tplc="24F2E2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2955F40"/>
    <w:multiLevelType w:val="hybridMultilevel"/>
    <w:tmpl w:val="6BB8DA86"/>
    <w:lvl w:ilvl="0" w:tplc="CFA4421E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2E700E4"/>
    <w:multiLevelType w:val="multilevel"/>
    <w:tmpl w:val="62E700E4"/>
    <w:lvl w:ilvl="0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9" w15:restartNumberingAfterBreak="0">
    <w:nsid w:val="65000657"/>
    <w:multiLevelType w:val="hybridMultilevel"/>
    <w:tmpl w:val="7A3CBEE8"/>
    <w:lvl w:ilvl="0" w:tplc="4B28B4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680B2D46"/>
    <w:multiLevelType w:val="multilevel"/>
    <w:tmpl w:val="680B2D46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731715EA"/>
    <w:multiLevelType w:val="hybridMultilevel"/>
    <w:tmpl w:val="B8621112"/>
    <w:lvl w:ilvl="0" w:tplc="41723B7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86B65E1"/>
    <w:multiLevelType w:val="hybridMultilevel"/>
    <w:tmpl w:val="766C6ACC"/>
    <w:lvl w:ilvl="0" w:tplc="65B43F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7"/>
  </w:num>
  <w:num w:numId="3">
    <w:abstractNumId w:val="13"/>
  </w:num>
  <w:num w:numId="4">
    <w:abstractNumId w:val="20"/>
  </w:num>
  <w:num w:numId="5">
    <w:abstractNumId w:val="2"/>
  </w:num>
  <w:num w:numId="6">
    <w:abstractNumId w:val="17"/>
  </w:num>
  <w:num w:numId="7">
    <w:abstractNumId w:val="18"/>
  </w:num>
  <w:num w:numId="8">
    <w:abstractNumId w:val="3"/>
  </w:num>
  <w:num w:numId="9">
    <w:abstractNumId w:val="19"/>
  </w:num>
  <w:num w:numId="10">
    <w:abstractNumId w:val="10"/>
  </w:num>
  <w:num w:numId="11">
    <w:abstractNumId w:val="5"/>
  </w:num>
  <w:num w:numId="12">
    <w:abstractNumId w:val="14"/>
  </w:num>
  <w:num w:numId="13">
    <w:abstractNumId w:val="15"/>
  </w:num>
  <w:num w:numId="14">
    <w:abstractNumId w:val="4"/>
  </w:num>
  <w:num w:numId="15">
    <w:abstractNumId w:val="16"/>
  </w:num>
  <w:num w:numId="16">
    <w:abstractNumId w:val="6"/>
  </w:num>
  <w:num w:numId="17">
    <w:abstractNumId w:val="22"/>
  </w:num>
  <w:num w:numId="18">
    <w:abstractNumId w:val="1"/>
  </w:num>
  <w:num w:numId="19">
    <w:abstractNumId w:val="9"/>
  </w:num>
  <w:num w:numId="20">
    <w:abstractNumId w:val="21"/>
  </w:num>
  <w:num w:numId="21">
    <w:abstractNumId w:val="8"/>
  </w:num>
  <w:num w:numId="22">
    <w:abstractNumId w:val="12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1C1333"/>
    <w:rsid w:val="0000143C"/>
    <w:rsid w:val="00005896"/>
    <w:rsid w:val="000119A7"/>
    <w:rsid w:val="00021453"/>
    <w:rsid w:val="000316D7"/>
    <w:rsid w:val="00046536"/>
    <w:rsid w:val="0005159E"/>
    <w:rsid w:val="00112A7E"/>
    <w:rsid w:val="0015471E"/>
    <w:rsid w:val="00157511"/>
    <w:rsid w:val="00173F36"/>
    <w:rsid w:val="00191C63"/>
    <w:rsid w:val="0019296F"/>
    <w:rsid w:val="00232920"/>
    <w:rsid w:val="00285A7C"/>
    <w:rsid w:val="00293C3C"/>
    <w:rsid w:val="002A70FC"/>
    <w:rsid w:val="002D1653"/>
    <w:rsid w:val="002E179C"/>
    <w:rsid w:val="002F626D"/>
    <w:rsid w:val="00322CB9"/>
    <w:rsid w:val="00324194"/>
    <w:rsid w:val="003E2D91"/>
    <w:rsid w:val="00411BC3"/>
    <w:rsid w:val="004212BE"/>
    <w:rsid w:val="00436A87"/>
    <w:rsid w:val="00441D16"/>
    <w:rsid w:val="0046113C"/>
    <w:rsid w:val="00471B4C"/>
    <w:rsid w:val="00484BD9"/>
    <w:rsid w:val="00497827"/>
    <w:rsid w:val="004A4F6A"/>
    <w:rsid w:val="004D258D"/>
    <w:rsid w:val="004F454D"/>
    <w:rsid w:val="004F7AA3"/>
    <w:rsid w:val="004F7DCA"/>
    <w:rsid w:val="00511C34"/>
    <w:rsid w:val="00571E0F"/>
    <w:rsid w:val="005B4462"/>
    <w:rsid w:val="005C62A1"/>
    <w:rsid w:val="005C635B"/>
    <w:rsid w:val="005D5271"/>
    <w:rsid w:val="0062258D"/>
    <w:rsid w:val="006429B7"/>
    <w:rsid w:val="006747E4"/>
    <w:rsid w:val="006A3944"/>
    <w:rsid w:val="006B5651"/>
    <w:rsid w:val="006C0429"/>
    <w:rsid w:val="006C452A"/>
    <w:rsid w:val="006D7231"/>
    <w:rsid w:val="006F31DF"/>
    <w:rsid w:val="00703A76"/>
    <w:rsid w:val="00711EEE"/>
    <w:rsid w:val="0072214D"/>
    <w:rsid w:val="00766422"/>
    <w:rsid w:val="00772D97"/>
    <w:rsid w:val="00796A9D"/>
    <w:rsid w:val="007B6213"/>
    <w:rsid w:val="00804A12"/>
    <w:rsid w:val="008345C6"/>
    <w:rsid w:val="00835364"/>
    <w:rsid w:val="00844367"/>
    <w:rsid w:val="0084587D"/>
    <w:rsid w:val="00885776"/>
    <w:rsid w:val="0089476C"/>
    <w:rsid w:val="008A2FD4"/>
    <w:rsid w:val="008A4161"/>
    <w:rsid w:val="008A7795"/>
    <w:rsid w:val="008D10ED"/>
    <w:rsid w:val="008D2865"/>
    <w:rsid w:val="008D6DEE"/>
    <w:rsid w:val="00944E1D"/>
    <w:rsid w:val="00957C2E"/>
    <w:rsid w:val="009B74E7"/>
    <w:rsid w:val="009B7C79"/>
    <w:rsid w:val="009C01C7"/>
    <w:rsid w:val="009C0B02"/>
    <w:rsid w:val="009D6844"/>
    <w:rsid w:val="009F6949"/>
    <w:rsid w:val="00A06F93"/>
    <w:rsid w:val="00A4560C"/>
    <w:rsid w:val="00A55343"/>
    <w:rsid w:val="00A97069"/>
    <w:rsid w:val="00AB1745"/>
    <w:rsid w:val="00AC1220"/>
    <w:rsid w:val="00AD7AF2"/>
    <w:rsid w:val="00AE2CC4"/>
    <w:rsid w:val="00AF2073"/>
    <w:rsid w:val="00AF430E"/>
    <w:rsid w:val="00B00C75"/>
    <w:rsid w:val="00B20F77"/>
    <w:rsid w:val="00B22E1A"/>
    <w:rsid w:val="00B42794"/>
    <w:rsid w:val="00B55D2B"/>
    <w:rsid w:val="00B667E0"/>
    <w:rsid w:val="00BC708C"/>
    <w:rsid w:val="00BE3FC1"/>
    <w:rsid w:val="00C165DE"/>
    <w:rsid w:val="00C45F20"/>
    <w:rsid w:val="00C50493"/>
    <w:rsid w:val="00C51E3F"/>
    <w:rsid w:val="00C6299D"/>
    <w:rsid w:val="00C77CB4"/>
    <w:rsid w:val="00C911A4"/>
    <w:rsid w:val="00CC5091"/>
    <w:rsid w:val="00CD11AB"/>
    <w:rsid w:val="00D1382D"/>
    <w:rsid w:val="00DB028C"/>
    <w:rsid w:val="00DB032D"/>
    <w:rsid w:val="00DD611C"/>
    <w:rsid w:val="00DE3E44"/>
    <w:rsid w:val="00DE7738"/>
    <w:rsid w:val="00E566E3"/>
    <w:rsid w:val="00E76FD0"/>
    <w:rsid w:val="00ED1A6F"/>
    <w:rsid w:val="00EE0FDD"/>
    <w:rsid w:val="00EF61E9"/>
    <w:rsid w:val="00F00289"/>
    <w:rsid w:val="00F25C5A"/>
    <w:rsid w:val="00F2707F"/>
    <w:rsid w:val="00F344A7"/>
    <w:rsid w:val="00F57D36"/>
    <w:rsid w:val="00F768BB"/>
    <w:rsid w:val="00F8242C"/>
    <w:rsid w:val="00F91EBE"/>
    <w:rsid w:val="00F9703E"/>
    <w:rsid w:val="00FB1A14"/>
    <w:rsid w:val="00FD7C35"/>
    <w:rsid w:val="00FF1190"/>
    <w:rsid w:val="00FF119D"/>
    <w:rsid w:val="00FF1269"/>
    <w:rsid w:val="431C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39D898A-75C2-46B8-A236-DA29135A2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A7795"/>
    <w:pPr>
      <w:keepNext/>
      <w:keepLines/>
      <w:numPr>
        <w:numId w:val="1"/>
      </w:numPr>
      <w:spacing w:before="340" w:after="330" w:line="578" w:lineRule="auto"/>
      <w:ind w:left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299D"/>
    <w:pPr>
      <w:keepNext/>
      <w:keepLines/>
      <w:numPr>
        <w:ilvl w:val="1"/>
        <w:numId w:val="1"/>
      </w:numPr>
      <w:spacing w:before="260" w:after="260" w:line="415" w:lineRule="auto"/>
      <w:ind w:left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299D"/>
    <w:pPr>
      <w:keepNext/>
      <w:keepLines/>
      <w:numPr>
        <w:ilvl w:val="2"/>
        <w:numId w:val="1"/>
      </w:numPr>
      <w:spacing w:before="260" w:after="260" w:line="415" w:lineRule="auto"/>
      <w:ind w:left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Char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6">
    <w:name w:val="Hyperlink"/>
    <w:basedOn w:val="a0"/>
    <w:uiPriority w:val="99"/>
    <w:unhideWhenUsed/>
    <w:rPr>
      <w:color w:val="0000FF" w:themeColor="hyperlink"/>
      <w:u w:val="single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A779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6299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6299D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9">
    <w:name w:val="Normal (Web)"/>
    <w:basedOn w:val="a"/>
    <w:uiPriority w:val="99"/>
    <w:unhideWhenUsed/>
    <w:rsid w:val="00AF430E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4-3">
    <w:name w:val="Grid Table 4 Accent 3"/>
    <w:basedOn w:val="a1"/>
    <w:uiPriority w:val="49"/>
    <w:rsid w:val="008A7795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4-2">
    <w:name w:val="Grid Table 4 Accent 2"/>
    <w:basedOn w:val="a1"/>
    <w:uiPriority w:val="49"/>
    <w:rsid w:val="008A7795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40">
    <w:name w:val="Grid Table 4"/>
    <w:basedOn w:val="a1"/>
    <w:uiPriority w:val="49"/>
    <w:rsid w:val="008A779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Char2">
    <w:name w:val="标题 Char"/>
    <w:link w:val="aa"/>
    <w:uiPriority w:val="10"/>
    <w:rsid w:val="004D258D"/>
    <w:rPr>
      <w:rFonts w:ascii="Cambria" w:hAnsi="Cambria" w:cs="Times New Roman"/>
      <w:b/>
      <w:bCs/>
      <w:kern w:val="2"/>
      <w:sz w:val="32"/>
      <w:szCs w:val="32"/>
    </w:rPr>
  </w:style>
  <w:style w:type="paragraph" w:styleId="aa">
    <w:name w:val="Title"/>
    <w:basedOn w:val="a"/>
    <w:next w:val="a"/>
    <w:link w:val="Char2"/>
    <w:uiPriority w:val="10"/>
    <w:qFormat/>
    <w:rsid w:val="004D258D"/>
    <w:pPr>
      <w:widowControl w:val="0"/>
      <w:spacing w:before="240" w:after="60" w:line="240" w:lineRule="auto"/>
      <w:jc w:val="center"/>
      <w:outlineLvl w:val="1"/>
    </w:pPr>
    <w:rPr>
      <w:rFonts w:ascii="Cambria" w:hAnsi="Cambria" w:cs="Times New Roman"/>
      <w:b/>
      <w:bCs/>
      <w:sz w:val="32"/>
      <w:szCs w:val="32"/>
    </w:rPr>
  </w:style>
  <w:style w:type="character" w:customStyle="1" w:styleId="ab">
    <w:name w:val="标题 字符"/>
    <w:basedOn w:val="a0"/>
    <w:uiPriority w:val="10"/>
    <w:rsid w:val="004D258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c">
    <w:name w:val="Strong"/>
    <w:uiPriority w:val="22"/>
    <w:qFormat/>
    <w:rsid w:val="00FF119D"/>
    <w:rPr>
      <w:b/>
      <w:bCs/>
    </w:rPr>
  </w:style>
  <w:style w:type="paragraph" w:customStyle="1" w:styleId="31">
    <w:name w:val="标题3"/>
    <w:basedOn w:val="a"/>
    <w:next w:val="a"/>
    <w:qFormat/>
    <w:rsid w:val="00FF119D"/>
    <w:pPr>
      <w:widowControl w:val="0"/>
      <w:spacing w:line="240" w:lineRule="auto"/>
      <w:outlineLvl w:val="2"/>
    </w:pPr>
    <w:rPr>
      <w:rFonts w:ascii="Times New Roman" w:eastAsia="宋体" w:hAnsi="Times New Roman" w:cs="Times New Roman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36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ile\Desktop\&#36719;&#20214;&#24037;&#31243;\PPT&#35838;&#20214;&#65288;&#31041;&#65289;\&#38656;&#27714;&#25991;&#26723;&#30456;&#20851;\&#38656;&#27714;&#30830;&#35748;&#20070;&#65288;&#27169;&#26495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915767-E464-4DEA-A1B7-8BFDBC9CD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需求确认书（模板）.dotx</Template>
  <TotalTime>1008</TotalTime>
  <Pages>38</Pages>
  <Words>1225</Words>
  <Characters>6984</Characters>
  <Application>Microsoft Office Word</Application>
  <DocSecurity>0</DocSecurity>
  <Lines>58</Lines>
  <Paragraphs>16</Paragraphs>
  <ScaleCrop>false</ScaleCrop>
  <Company/>
  <LinksUpToDate>false</LinksUpToDate>
  <CharactersWithSpaces>8193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需求确认书</dc:title>
  <dc:subject/>
  <dc:creator>qile</dc:creator>
  <cp:keywords/>
  <dc:description/>
  <cp:lastModifiedBy>2016</cp:lastModifiedBy>
  <cp:revision>5</cp:revision>
  <dcterms:created xsi:type="dcterms:W3CDTF">2018-11-06T02:23:00Z</dcterms:created>
  <dcterms:modified xsi:type="dcterms:W3CDTF">2018-11-25T12:48:00Z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